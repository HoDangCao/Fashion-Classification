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B033" w14:textId="77777777" w:rsidR="00CD4B7A" w:rsidRDefault="00CD4B7A" w:rsidP="006B1801">
      <w:pPr>
        <w:pStyle w:val="Title"/>
      </w:pPr>
      <w:r>
        <w:rPr>
          <w:noProof/>
        </w:rPr>
        <w:drawing>
          <wp:inline distT="0" distB="0" distL="0" distR="0" wp14:anchorId="25FCB5F5" wp14:editId="6ADD30DF">
            <wp:extent cx="2346960" cy="2346960"/>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inline>
        </w:drawing>
      </w:r>
    </w:p>
    <w:p w14:paraId="6A30F9C6" w14:textId="45E233AE" w:rsidR="00B84D29" w:rsidRDefault="00C908CB" w:rsidP="006B1801">
      <w:pPr>
        <w:pStyle w:val="Title"/>
      </w:pPr>
      <w:r>
        <w:t>HỌC MÁY</w:t>
      </w:r>
      <w:r w:rsidR="00E71431" w:rsidRPr="001015B2">
        <w:t xml:space="preserve"> </w:t>
      </w:r>
      <w:r w:rsidR="00376C86">
        <w:t xml:space="preserve">– </w:t>
      </w:r>
      <w:r>
        <w:t>BÁO CÁO CUỐI KÌ</w:t>
      </w:r>
    </w:p>
    <w:p w14:paraId="18F32B47" w14:textId="77777777" w:rsidR="007B0E4C" w:rsidRDefault="007B0E4C" w:rsidP="006B1801">
      <w:pPr>
        <w:pStyle w:val="Title"/>
        <w:rPr>
          <w:b/>
          <w:bCs/>
        </w:rPr>
      </w:pPr>
      <w:r>
        <w:rPr>
          <w:b/>
          <w:bCs/>
        </w:rPr>
        <w:t xml:space="preserve">NHẬN DIỆN ẢNH TRANG PHỤC </w:t>
      </w:r>
    </w:p>
    <w:p w14:paraId="3497D0B8" w14:textId="2A51A351" w:rsidR="007C3E12" w:rsidRDefault="007B0E4C" w:rsidP="006B1801">
      <w:pPr>
        <w:pStyle w:val="Title"/>
      </w:pPr>
      <w:r>
        <w:rPr>
          <w:b/>
          <w:bCs/>
        </w:rPr>
        <w:t>BẰNG MỘT SỐ PHƯƠNG PHÁP HỌC MÁY</w:t>
      </w:r>
    </w:p>
    <w:p w14:paraId="75E4E6F4" w14:textId="77777777" w:rsidR="006B19E6" w:rsidRDefault="006B19E6" w:rsidP="006B1801">
      <w:pPr>
        <w:pStyle w:val="Title2"/>
      </w:pPr>
    </w:p>
    <w:p w14:paraId="4EF1DD96" w14:textId="1FA41725" w:rsidR="00602F4A" w:rsidRDefault="00602F4A" w:rsidP="006B1801">
      <w:pPr>
        <w:pStyle w:val="Title2"/>
      </w:pPr>
      <w:r>
        <w:t>20127</w:t>
      </w:r>
      <w:r w:rsidR="00C55154">
        <w:t>449</w:t>
      </w:r>
      <w:r>
        <w:t xml:space="preserve"> – Tr</w:t>
      </w:r>
      <w:r w:rsidR="000B0918">
        <w:t>ầ</w:t>
      </w:r>
      <w:r>
        <w:t>n Qu</w:t>
      </w:r>
      <w:r w:rsidR="000B0918">
        <w:t>ố</w:t>
      </w:r>
      <w:r>
        <w:t>c B</w:t>
      </w:r>
      <w:r w:rsidR="000B0918">
        <w:t>ả</w:t>
      </w:r>
      <w:r>
        <w:t>o</w:t>
      </w:r>
    </w:p>
    <w:p w14:paraId="4327A146" w14:textId="5E51A41F" w:rsidR="00602F4A" w:rsidRDefault="00602F4A" w:rsidP="006B1801">
      <w:pPr>
        <w:pStyle w:val="Title2"/>
      </w:pPr>
      <w:r>
        <w:t>20127452 – H</w:t>
      </w:r>
      <w:r w:rsidR="000B0918">
        <w:t>ồ</w:t>
      </w:r>
      <w:r>
        <w:t xml:space="preserve"> </w:t>
      </w:r>
      <w:r w:rsidR="000B0918">
        <w:t>Đă</w:t>
      </w:r>
      <w:r>
        <w:t>ng Cao</w:t>
      </w:r>
    </w:p>
    <w:p w14:paraId="75F36A26" w14:textId="216A8138" w:rsidR="00602F4A" w:rsidRDefault="00602F4A" w:rsidP="006B1801">
      <w:pPr>
        <w:pStyle w:val="Title2"/>
      </w:pPr>
      <w:r>
        <w:t>20127</w:t>
      </w:r>
      <w:r w:rsidR="00C55154">
        <w:t>476</w:t>
      </w:r>
      <w:r>
        <w:t xml:space="preserve"> – </w:t>
      </w:r>
      <w:r w:rsidR="000B0918">
        <w:t>Đỗ</w:t>
      </w:r>
      <w:r>
        <w:t xml:space="preserve"> </w:t>
      </w:r>
      <w:r w:rsidR="000B0918">
        <w:t>Đứ</w:t>
      </w:r>
      <w:r>
        <w:t>c Duy</w:t>
      </w:r>
    </w:p>
    <w:p w14:paraId="7C15C441" w14:textId="77777777" w:rsidR="006B19E6" w:rsidRDefault="006B19E6" w:rsidP="007C3E12">
      <w:pPr>
        <w:pStyle w:val="Title2"/>
        <w:jc w:val="left"/>
      </w:pPr>
    </w:p>
    <w:p w14:paraId="008E8E7E" w14:textId="2ED7C71B" w:rsidR="00E71431" w:rsidRDefault="00D16C07" w:rsidP="006B1801">
      <w:pPr>
        <w:pStyle w:val="Title2"/>
        <w:rPr>
          <w:lang w:val="fr-FR"/>
        </w:rPr>
      </w:pPr>
      <w:r>
        <w:rPr>
          <w:lang w:val="fr-FR"/>
        </w:rPr>
        <w:t>Giảng viên hướng dẫn</w:t>
      </w:r>
    </w:p>
    <w:p w14:paraId="289BAF84" w14:textId="090CCD31" w:rsidR="00E71431" w:rsidRDefault="000B0918" w:rsidP="006B1801">
      <w:pPr>
        <w:pStyle w:val="Title2"/>
        <w:rPr>
          <w:lang w:val="fr-FR"/>
        </w:rPr>
      </w:pPr>
      <w:r>
        <w:rPr>
          <w:lang w:val="fr-FR"/>
        </w:rPr>
        <w:t>Thầy</w:t>
      </w:r>
      <w:r w:rsidR="00602F4A" w:rsidRPr="005928EE">
        <w:rPr>
          <w:lang w:val="fr-FR"/>
        </w:rPr>
        <w:t>.</w:t>
      </w:r>
      <w:r w:rsidR="00812F4E" w:rsidRPr="005928EE">
        <w:rPr>
          <w:lang w:val="fr-FR"/>
        </w:rPr>
        <w:t xml:space="preserve"> </w:t>
      </w:r>
      <w:r w:rsidR="006B19E6">
        <w:rPr>
          <w:lang w:val="fr-FR"/>
        </w:rPr>
        <w:t>Nguy</w:t>
      </w:r>
      <w:r>
        <w:rPr>
          <w:lang w:val="fr-FR"/>
        </w:rPr>
        <w:t>ễ</w:t>
      </w:r>
      <w:r w:rsidR="006B19E6">
        <w:rPr>
          <w:lang w:val="fr-FR"/>
        </w:rPr>
        <w:t>n Ng</w:t>
      </w:r>
      <w:r>
        <w:rPr>
          <w:lang w:val="fr-FR"/>
        </w:rPr>
        <w:t>ọ</w:t>
      </w:r>
      <w:r w:rsidR="006B19E6">
        <w:rPr>
          <w:lang w:val="fr-FR"/>
        </w:rPr>
        <w:t xml:space="preserve">c </w:t>
      </w:r>
      <w:r>
        <w:rPr>
          <w:lang w:val="fr-FR"/>
        </w:rPr>
        <w:t>Đứ</w:t>
      </w:r>
      <w:r w:rsidR="006B19E6">
        <w:rPr>
          <w:lang w:val="fr-FR"/>
        </w:rPr>
        <w:t>c</w:t>
      </w:r>
    </w:p>
    <w:p w14:paraId="68D7EFF7" w14:textId="77777777" w:rsidR="006B19E6" w:rsidRDefault="006B19E6" w:rsidP="006B1801">
      <w:pPr>
        <w:pStyle w:val="Title2"/>
        <w:rPr>
          <w:lang w:val="fr-FR"/>
        </w:rPr>
      </w:pPr>
    </w:p>
    <w:sdt>
      <w:sdtPr>
        <w:rPr>
          <w:rFonts w:asciiTheme="minorHAnsi" w:eastAsiaTheme="minorEastAsia" w:hAnsiTheme="minorHAnsi" w:cstheme="minorBidi"/>
          <w:b w:val="0"/>
          <w:szCs w:val="24"/>
        </w:rPr>
        <w:id w:val="491907261"/>
        <w:docPartObj>
          <w:docPartGallery w:val="Table of Contents"/>
          <w:docPartUnique/>
        </w:docPartObj>
      </w:sdtPr>
      <w:sdtEndPr>
        <w:rPr>
          <w:bCs/>
          <w:noProof/>
        </w:rPr>
      </w:sdtEndPr>
      <w:sdtContent>
        <w:p w14:paraId="46A6F9B6" w14:textId="41F26F48" w:rsidR="00CB323E" w:rsidRDefault="00D16C07" w:rsidP="006B1801">
          <w:pPr>
            <w:pStyle w:val="TOCHeading"/>
            <w:jc w:val="both"/>
          </w:pPr>
          <w:r>
            <w:t>Mục lục</w:t>
          </w:r>
        </w:p>
        <w:p w14:paraId="158A4CFD" w14:textId="3B412DA5" w:rsidR="000A17A6" w:rsidRDefault="00CB323E">
          <w:pPr>
            <w:pStyle w:val="TOC1"/>
            <w:tabs>
              <w:tab w:val="left" w:pos="1200"/>
              <w:tab w:val="right" w:leader="dot" w:pos="9350"/>
            </w:tabs>
            <w:rPr>
              <w:noProof/>
              <w:kern w:val="2"/>
              <w:sz w:val="22"/>
              <w:szCs w:val="22"/>
              <w:lang w:eastAsia="en-US"/>
              <w14:ligatures w14:val="standardContextual"/>
            </w:rPr>
          </w:pPr>
          <w:r>
            <w:fldChar w:fldCharType="begin"/>
          </w:r>
          <w:r>
            <w:instrText xml:space="preserve"> TOC \o "1-3" \h \z \u </w:instrText>
          </w:r>
          <w:r>
            <w:fldChar w:fldCharType="separate"/>
          </w:r>
          <w:hyperlink w:anchor="_Toc135088659" w:history="1">
            <w:r w:rsidR="000A17A6" w:rsidRPr="006A244F">
              <w:rPr>
                <w:rStyle w:val="Hyperlink"/>
                <w:noProof/>
              </w:rPr>
              <w:t>I.</w:t>
            </w:r>
            <w:r w:rsidR="000A17A6">
              <w:rPr>
                <w:noProof/>
                <w:kern w:val="2"/>
                <w:sz w:val="22"/>
                <w:szCs w:val="22"/>
                <w:lang w:eastAsia="en-US"/>
                <w14:ligatures w14:val="standardContextual"/>
              </w:rPr>
              <w:tab/>
            </w:r>
            <w:r w:rsidR="000A17A6" w:rsidRPr="006A244F">
              <w:rPr>
                <w:rStyle w:val="Hyperlink"/>
                <w:noProof/>
              </w:rPr>
              <w:t>GIỚI THIỆU VẤN ĐỀ</w:t>
            </w:r>
            <w:r w:rsidR="000A17A6">
              <w:rPr>
                <w:noProof/>
                <w:webHidden/>
              </w:rPr>
              <w:tab/>
            </w:r>
            <w:r w:rsidR="000A17A6">
              <w:rPr>
                <w:noProof/>
                <w:webHidden/>
              </w:rPr>
              <w:fldChar w:fldCharType="begin"/>
            </w:r>
            <w:r w:rsidR="000A17A6">
              <w:rPr>
                <w:noProof/>
                <w:webHidden/>
              </w:rPr>
              <w:instrText xml:space="preserve"> PAGEREF _Toc135088659 \h </w:instrText>
            </w:r>
            <w:r w:rsidR="000A17A6">
              <w:rPr>
                <w:noProof/>
                <w:webHidden/>
              </w:rPr>
            </w:r>
            <w:r w:rsidR="000A17A6">
              <w:rPr>
                <w:noProof/>
                <w:webHidden/>
              </w:rPr>
              <w:fldChar w:fldCharType="separate"/>
            </w:r>
            <w:r w:rsidR="000A17A6">
              <w:rPr>
                <w:noProof/>
                <w:webHidden/>
              </w:rPr>
              <w:t>1</w:t>
            </w:r>
            <w:r w:rsidR="000A17A6">
              <w:rPr>
                <w:noProof/>
                <w:webHidden/>
              </w:rPr>
              <w:fldChar w:fldCharType="end"/>
            </w:r>
          </w:hyperlink>
        </w:p>
        <w:p w14:paraId="75B83291" w14:textId="13DB2ABC" w:rsidR="000A17A6" w:rsidRDefault="00000000">
          <w:pPr>
            <w:pStyle w:val="TOC2"/>
            <w:tabs>
              <w:tab w:val="left" w:pos="1440"/>
              <w:tab w:val="right" w:leader="dot" w:pos="9350"/>
            </w:tabs>
            <w:rPr>
              <w:noProof/>
              <w:kern w:val="2"/>
              <w:sz w:val="22"/>
              <w:szCs w:val="22"/>
              <w:lang w:eastAsia="en-US"/>
              <w14:ligatures w14:val="standardContextual"/>
            </w:rPr>
          </w:pPr>
          <w:hyperlink w:anchor="_Toc135088660" w:history="1">
            <w:r w:rsidR="000A17A6" w:rsidRPr="006A244F">
              <w:rPr>
                <w:rStyle w:val="Hyperlink"/>
                <w:noProof/>
              </w:rPr>
              <w:t>1.</w:t>
            </w:r>
            <w:r w:rsidR="000A17A6">
              <w:rPr>
                <w:noProof/>
                <w:kern w:val="2"/>
                <w:sz w:val="22"/>
                <w:szCs w:val="22"/>
                <w:lang w:eastAsia="en-US"/>
                <w14:ligatures w14:val="standardContextual"/>
              </w:rPr>
              <w:tab/>
            </w:r>
            <w:r w:rsidR="000A17A6" w:rsidRPr="006A244F">
              <w:rPr>
                <w:rStyle w:val="Hyperlink"/>
                <w:noProof/>
              </w:rPr>
              <w:t>Đưa ra bài toán</w:t>
            </w:r>
            <w:r w:rsidR="000A17A6">
              <w:rPr>
                <w:noProof/>
                <w:webHidden/>
              </w:rPr>
              <w:tab/>
            </w:r>
            <w:r w:rsidR="000A17A6">
              <w:rPr>
                <w:noProof/>
                <w:webHidden/>
              </w:rPr>
              <w:fldChar w:fldCharType="begin"/>
            </w:r>
            <w:r w:rsidR="000A17A6">
              <w:rPr>
                <w:noProof/>
                <w:webHidden/>
              </w:rPr>
              <w:instrText xml:space="preserve"> PAGEREF _Toc135088660 \h </w:instrText>
            </w:r>
            <w:r w:rsidR="000A17A6">
              <w:rPr>
                <w:noProof/>
                <w:webHidden/>
              </w:rPr>
            </w:r>
            <w:r w:rsidR="000A17A6">
              <w:rPr>
                <w:noProof/>
                <w:webHidden/>
              </w:rPr>
              <w:fldChar w:fldCharType="separate"/>
            </w:r>
            <w:r w:rsidR="000A17A6">
              <w:rPr>
                <w:noProof/>
                <w:webHidden/>
              </w:rPr>
              <w:t>1</w:t>
            </w:r>
            <w:r w:rsidR="000A17A6">
              <w:rPr>
                <w:noProof/>
                <w:webHidden/>
              </w:rPr>
              <w:fldChar w:fldCharType="end"/>
            </w:r>
          </w:hyperlink>
        </w:p>
        <w:p w14:paraId="3678C868" w14:textId="70FE2A6C" w:rsidR="000A17A6" w:rsidRDefault="00000000">
          <w:pPr>
            <w:pStyle w:val="TOC2"/>
            <w:tabs>
              <w:tab w:val="left" w:pos="1440"/>
              <w:tab w:val="right" w:leader="dot" w:pos="9350"/>
            </w:tabs>
            <w:rPr>
              <w:noProof/>
              <w:kern w:val="2"/>
              <w:sz w:val="22"/>
              <w:szCs w:val="22"/>
              <w:lang w:eastAsia="en-US"/>
              <w14:ligatures w14:val="standardContextual"/>
            </w:rPr>
          </w:pPr>
          <w:hyperlink w:anchor="_Toc135088661" w:history="1">
            <w:r w:rsidR="000A17A6" w:rsidRPr="006A244F">
              <w:rPr>
                <w:rStyle w:val="Hyperlink"/>
                <w:noProof/>
              </w:rPr>
              <w:t>2.</w:t>
            </w:r>
            <w:r w:rsidR="000A17A6">
              <w:rPr>
                <w:noProof/>
                <w:kern w:val="2"/>
                <w:sz w:val="22"/>
                <w:szCs w:val="22"/>
                <w:lang w:eastAsia="en-US"/>
                <w14:ligatures w14:val="standardContextual"/>
              </w:rPr>
              <w:tab/>
            </w:r>
            <w:r w:rsidR="000A17A6" w:rsidRPr="006A244F">
              <w:rPr>
                <w:rStyle w:val="Hyperlink"/>
                <w:noProof/>
              </w:rPr>
              <w:t>Giới thiệu về tập dữ liệu</w:t>
            </w:r>
            <w:r w:rsidR="000A17A6">
              <w:rPr>
                <w:noProof/>
                <w:webHidden/>
              </w:rPr>
              <w:tab/>
            </w:r>
            <w:r w:rsidR="000A17A6">
              <w:rPr>
                <w:noProof/>
                <w:webHidden/>
              </w:rPr>
              <w:fldChar w:fldCharType="begin"/>
            </w:r>
            <w:r w:rsidR="000A17A6">
              <w:rPr>
                <w:noProof/>
                <w:webHidden/>
              </w:rPr>
              <w:instrText xml:space="preserve"> PAGEREF _Toc135088661 \h </w:instrText>
            </w:r>
            <w:r w:rsidR="000A17A6">
              <w:rPr>
                <w:noProof/>
                <w:webHidden/>
              </w:rPr>
            </w:r>
            <w:r w:rsidR="000A17A6">
              <w:rPr>
                <w:noProof/>
                <w:webHidden/>
              </w:rPr>
              <w:fldChar w:fldCharType="separate"/>
            </w:r>
            <w:r w:rsidR="000A17A6">
              <w:rPr>
                <w:noProof/>
                <w:webHidden/>
              </w:rPr>
              <w:t>1</w:t>
            </w:r>
            <w:r w:rsidR="000A17A6">
              <w:rPr>
                <w:noProof/>
                <w:webHidden/>
              </w:rPr>
              <w:fldChar w:fldCharType="end"/>
            </w:r>
          </w:hyperlink>
        </w:p>
        <w:p w14:paraId="52AD0EA1" w14:textId="32894FF7" w:rsidR="000A17A6" w:rsidRDefault="00000000">
          <w:pPr>
            <w:pStyle w:val="TOC3"/>
            <w:tabs>
              <w:tab w:val="left" w:pos="1920"/>
              <w:tab w:val="right" w:leader="dot" w:pos="9350"/>
            </w:tabs>
            <w:rPr>
              <w:noProof/>
              <w:kern w:val="2"/>
              <w:sz w:val="22"/>
              <w:szCs w:val="22"/>
              <w:lang w:eastAsia="en-US"/>
              <w14:ligatures w14:val="standardContextual"/>
            </w:rPr>
          </w:pPr>
          <w:hyperlink w:anchor="_Toc135088662" w:history="1">
            <w:r w:rsidR="000A17A6" w:rsidRPr="006A244F">
              <w:rPr>
                <w:rStyle w:val="Hyperlink"/>
                <w:noProof/>
              </w:rPr>
              <w:t>2.1.</w:t>
            </w:r>
            <w:r w:rsidR="000A17A6">
              <w:rPr>
                <w:noProof/>
                <w:kern w:val="2"/>
                <w:sz w:val="22"/>
                <w:szCs w:val="22"/>
                <w:lang w:eastAsia="en-US"/>
                <w14:ligatures w14:val="standardContextual"/>
              </w:rPr>
              <w:tab/>
            </w:r>
            <w:r w:rsidR="000A17A6" w:rsidRPr="006A244F">
              <w:rPr>
                <w:rStyle w:val="Hyperlink"/>
                <w:noProof/>
              </w:rPr>
              <w:t>Ngữ cảnh</w:t>
            </w:r>
            <w:r w:rsidR="000A17A6">
              <w:rPr>
                <w:noProof/>
                <w:webHidden/>
              </w:rPr>
              <w:tab/>
            </w:r>
            <w:r w:rsidR="000A17A6">
              <w:rPr>
                <w:noProof/>
                <w:webHidden/>
              </w:rPr>
              <w:fldChar w:fldCharType="begin"/>
            </w:r>
            <w:r w:rsidR="000A17A6">
              <w:rPr>
                <w:noProof/>
                <w:webHidden/>
              </w:rPr>
              <w:instrText xml:space="preserve"> PAGEREF _Toc135088662 \h </w:instrText>
            </w:r>
            <w:r w:rsidR="000A17A6">
              <w:rPr>
                <w:noProof/>
                <w:webHidden/>
              </w:rPr>
            </w:r>
            <w:r w:rsidR="000A17A6">
              <w:rPr>
                <w:noProof/>
                <w:webHidden/>
              </w:rPr>
              <w:fldChar w:fldCharType="separate"/>
            </w:r>
            <w:r w:rsidR="000A17A6">
              <w:rPr>
                <w:noProof/>
                <w:webHidden/>
              </w:rPr>
              <w:t>1</w:t>
            </w:r>
            <w:r w:rsidR="000A17A6">
              <w:rPr>
                <w:noProof/>
                <w:webHidden/>
              </w:rPr>
              <w:fldChar w:fldCharType="end"/>
            </w:r>
          </w:hyperlink>
        </w:p>
        <w:p w14:paraId="54170FF4" w14:textId="2E12B45E" w:rsidR="000A17A6" w:rsidRDefault="00000000">
          <w:pPr>
            <w:pStyle w:val="TOC3"/>
            <w:tabs>
              <w:tab w:val="left" w:pos="1920"/>
              <w:tab w:val="right" w:leader="dot" w:pos="9350"/>
            </w:tabs>
            <w:rPr>
              <w:noProof/>
              <w:kern w:val="2"/>
              <w:sz w:val="22"/>
              <w:szCs w:val="22"/>
              <w:lang w:eastAsia="en-US"/>
              <w14:ligatures w14:val="standardContextual"/>
            </w:rPr>
          </w:pPr>
          <w:hyperlink w:anchor="_Toc135088663" w:history="1">
            <w:r w:rsidR="000A17A6" w:rsidRPr="006A244F">
              <w:rPr>
                <w:rStyle w:val="Hyperlink"/>
                <w:noProof/>
              </w:rPr>
              <w:t>2.2.</w:t>
            </w:r>
            <w:r w:rsidR="000A17A6">
              <w:rPr>
                <w:noProof/>
                <w:kern w:val="2"/>
                <w:sz w:val="22"/>
                <w:szCs w:val="22"/>
                <w:lang w:eastAsia="en-US"/>
                <w14:ligatures w14:val="standardContextual"/>
              </w:rPr>
              <w:tab/>
            </w:r>
            <w:r w:rsidR="000A17A6" w:rsidRPr="006A244F">
              <w:rPr>
                <w:rStyle w:val="Hyperlink"/>
                <w:noProof/>
              </w:rPr>
              <w:t>Nội dung</w:t>
            </w:r>
            <w:r w:rsidR="000A17A6">
              <w:rPr>
                <w:noProof/>
                <w:webHidden/>
              </w:rPr>
              <w:tab/>
            </w:r>
            <w:r w:rsidR="000A17A6">
              <w:rPr>
                <w:noProof/>
                <w:webHidden/>
              </w:rPr>
              <w:fldChar w:fldCharType="begin"/>
            </w:r>
            <w:r w:rsidR="000A17A6">
              <w:rPr>
                <w:noProof/>
                <w:webHidden/>
              </w:rPr>
              <w:instrText xml:space="preserve"> PAGEREF _Toc135088663 \h </w:instrText>
            </w:r>
            <w:r w:rsidR="000A17A6">
              <w:rPr>
                <w:noProof/>
                <w:webHidden/>
              </w:rPr>
            </w:r>
            <w:r w:rsidR="000A17A6">
              <w:rPr>
                <w:noProof/>
                <w:webHidden/>
              </w:rPr>
              <w:fldChar w:fldCharType="separate"/>
            </w:r>
            <w:r w:rsidR="000A17A6">
              <w:rPr>
                <w:noProof/>
                <w:webHidden/>
              </w:rPr>
              <w:t>1</w:t>
            </w:r>
            <w:r w:rsidR="000A17A6">
              <w:rPr>
                <w:noProof/>
                <w:webHidden/>
              </w:rPr>
              <w:fldChar w:fldCharType="end"/>
            </w:r>
          </w:hyperlink>
        </w:p>
        <w:p w14:paraId="13CBD8D6" w14:textId="027B90D9" w:rsidR="000A17A6" w:rsidRDefault="00000000">
          <w:pPr>
            <w:pStyle w:val="TOC3"/>
            <w:tabs>
              <w:tab w:val="left" w:pos="1920"/>
              <w:tab w:val="right" w:leader="dot" w:pos="9350"/>
            </w:tabs>
            <w:rPr>
              <w:noProof/>
              <w:kern w:val="2"/>
              <w:sz w:val="22"/>
              <w:szCs w:val="22"/>
              <w:lang w:eastAsia="en-US"/>
              <w14:ligatures w14:val="standardContextual"/>
            </w:rPr>
          </w:pPr>
          <w:hyperlink w:anchor="_Toc135088664" w:history="1">
            <w:r w:rsidR="000A17A6" w:rsidRPr="006A244F">
              <w:rPr>
                <w:rStyle w:val="Hyperlink"/>
                <w:noProof/>
              </w:rPr>
              <w:t>2.3.</w:t>
            </w:r>
            <w:r w:rsidR="000A17A6">
              <w:rPr>
                <w:noProof/>
                <w:kern w:val="2"/>
                <w:sz w:val="22"/>
                <w:szCs w:val="22"/>
                <w:lang w:eastAsia="en-US"/>
                <w14:ligatures w14:val="standardContextual"/>
              </w:rPr>
              <w:tab/>
            </w:r>
            <w:r w:rsidR="000A17A6" w:rsidRPr="006A244F">
              <w:rPr>
                <w:rStyle w:val="Hyperlink"/>
                <w:noProof/>
              </w:rPr>
              <w:t>Nhãn (lớp)</w:t>
            </w:r>
            <w:r w:rsidR="000A17A6">
              <w:rPr>
                <w:noProof/>
                <w:webHidden/>
              </w:rPr>
              <w:tab/>
            </w:r>
            <w:r w:rsidR="000A17A6">
              <w:rPr>
                <w:noProof/>
                <w:webHidden/>
              </w:rPr>
              <w:fldChar w:fldCharType="begin"/>
            </w:r>
            <w:r w:rsidR="000A17A6">
              <w:rPr>
                <w:noProof/>
                <w:webHidden/>
              </w:rPr>
              <w:instrText xml:space="preserve"> PAGEREF _Toc135088664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0E4A5161" w14:textId="5BD0167F" w:rsidR="000A17A6" w:rsidRDefault="00000000">
          <w:pPr>
            <w:pStyle w:val="TOC3"/>
            <w:tabs>
              <w:tab w:val="left" w:pos="1920"/>
              <w:tab w:val="right" w:leader="dot" w:pos="9350"/>
            </w:tabs>
            <w:rPr>
              <w:noProof/>
              <w:kern w:val="2"/>
              <w:sz w:val="22"/>
              <w:szCs w:val="22"/>
              <w:lang w:eastAsia="en-US"/>
              <w14:ligatures w14:val="standardContextual"/>
            </w:rPr>
          </w:pPr>
          <w:hyperlink w:anchor="_Toc135088665" w:history="1">
            <w:r w:rsidR="000A17A6" w:rsidRPr="006A244F">
              <w:rPr>
                <w:rStyle w:val="Hyperlink"/>
                <w:noProof/>
              </w:rPr>
              <w:t>2.4.</w:t>
            </w:r>
            <w:r w:rsidR="000A17A6">
              <w:rPr>
                <w:noProof/>
                <w:kern w:val="2"/>
                <w:sz w:val="22"/>
                <w:szCs w:val="22"/>
                <w:lang w:eastAsia="en-US"/>
                <w14:ligatures w14:val="standardContextual"/>
              </w:rPr>
              <w:tab/>
            </w:r>
            <w:r w:rsidR="000A17A6" w:rsidRPr="006A244F">
              <w:rPr>
                <w:rStyle w:val="Hyperlink"/>
                <w:noProof/>
              </w:rPr>
              <w:t>Tóm tắt dữ liệu</w:t>
            </w:r>
            <w:r w:rsidR="000A17A6">
              <w:rPr>
                <w:noProof/>
                <w:webHidden/>
              </w:rPr>
              <w:tab/>
            </w:r>
            <w:r w:rsidR="000A17A6">
              <w:rPr>
                <w:noProof/>
                <w:webHidden/>
              </w:rPr>
              <w:fldChar w:fldCharType="begin"/>
            </w:r>
            <w:r w:rsidR="000A17A6">
              <w:rPr>
                <w:noProof/>
                <w:webHidden/>
              </w:rPr>
              <w:instrText xml:space="preserve"> PAGEREF _Toc135088665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54209C3A" w14:textId="30A41855" w:rsidR="000A17A6" w:rsidRDefault="00000000">
          <w:pPr>
            <w:pStyle w:val="TOC2"/>
            <w:tabs>
              <w:tab w:val="left" w:pos="1440"/>
              <w:tab w:val="right" w:leader="dot" w:pos="9350"/>
            </w:tabs>
            <w:rPr>
              <w:noProof/>
              <w:kern w:val="2"/>
              <w:sz w:val="22"/>
              <w:szCs w:val="22"/>
              <w:lang w:eastAsia="en-US"/>
              <w14:ligatures w14:val="standardContextual"/>
            </w:rPr>
          </w:pPr>
          <w:hyperlink w:anchor="_Toc135088666" w:history="1">
            <w:r w:rsidR="000A17A6" w:rsidRPr="006A244F">
              <w:rPr>
                <w:rStyle w:val="Hyperlink"/>
                <w:noProof/>
              </w:rPr>
              <w:t>3.</w:t>
            </w:r>
            <w:r w:rsidR="000A17A6">
              <w:rPr>
                <w:noProof/>
                <w:kern w:val="2"/>
                <w:sz w:val="22"/>
                <w:szCs w:val="22"/>
                <w:lang w:eastAsia="en-US"/>
                <w14:ligatures w14:val="standardContextual"/>
              </w:rPr>
              <w:tab/>
            </w:r>
            <w:r w:rsidR="000A17A6" w:rsidRPr="006A244F">
              <w:rPr>
                <w:rStyle w:val="Hyperlink"/>
                <w:noProof/>
              </w:rPr>
              <w:t>Ý tưởng giải quyết</w:t>
            </w:r>
            <w:r w:rsidR="000A17A6">
              <w:rPr>
                <w:noProof/>
                <w:webHidden/>
              </w:rPr>
              <w:tab/>
            </w:r>
            <w:r w:rsidR="000A17A6">
              <w:rPr>
                <w:noProof/>
                <w:webHidden/>
              </w:rPr>
              <w:fldChar w:fldCharType="begin"/>
            </w:r>
            <w:r w:rsidR="000A17A6">
              <w:rPr>
                <w:noProof/>
                <w:webHidden/>
              </w:rPr>
              <w:instrText xml:space="preserve"> PAGEREF _Toc135088666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02163A6F" w14:textId="47285514" w:rsidR="000A17A6" w:rsidRDefault="00000000">
          <w:pPr>
            <w:pStyle w:val="TOC3"/>
            <w:tabs>
              <w:tab w:val="left" w:pos="1920"/>
              <w:tab w:val="right" w:leader="dot" w:pos="9350"/>
            </w:tabs>
            <w:rPr>
              <w:noProof/>
              <w:kern w:val="2"/>
              <w:sz w:val="22"/>
              <w:szCs w:val="22"/>
              <w:lang w:eastAsia="en-US"/>
              <w14:ligatures w14:val="standardContextual"/>
            </w:rPr>
          </w:pPr>
          <w:hyperlink w:anchor="_Toc135088667" w:history="1">
            <w:r w:rsidR="000A17A6" w:rsidRPr="006A244F">
              <w:rPr>
                <w:rStyle w:val="Hyperlink"/>
                <w:noProof/>
              </w:rPr>
              <w:t>3.1.</w:t>
            </w:r>
            <w:r w:rsidR="000A17A6">
              <w:rPr>
                <w:noProof/>
                <w:kern w:val="2"/>
                <w:sz w:val="22"/>
                <w:szCs w:val="22"/>
                <w:lang w:eastAsia="en-US"/>
                <w14:ligatures w14:val="standardContextual"/>
              </w:rPr>
              <w:tab/>
            </w:r>
            <w:r w:rsidR="000A17A6" w:rsidRPr="006A244F">
              <w:rPr>
                <w:rStyle w:val="Hyperlink"/>
                <w:noProof/>
              </w:rPr>
              <w:t>Đánh giá sơ bộ về bài toán</w:t>
            </w:r>
            <w:r w:rsidR="000A17A6">
              <w:rPr>
                <w:noProof/>
                <w:webHidden/>
              </w:rPr>
              <w:tab/>
            </w:r>
            <w:r w:rsidR="000A17A6">
              <w:rPr>
                <w:noProof/>
                <w:webHidden/>
              </w:rPr>
              <w:fldChar w:fldCharType="begin"/>
            </w:r>
            <w:r w:rsidR="000A17A6">
              <w:rPr>
                <w:noProof/>
                <w:webHidden/>
              </w:rPr>
              <w:instrText xml:space="preserve"> PAGEREF _Toc135088667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29CC743D" w14:textId="7AE626D9" w:rsidR="000A17A6" w:rsidRDefault="00000000">
          <w:pPr>
            <w:pStyle w:val="TOC3"/>
            <w:tabs>
              <w:tab w:val="left" w:pos="1920"/>
              <w:tab w:val="right" w:leader="dot" w:pos="9350"/>
            </w:tabs>
            <w:rPr>
              <w:noProof/>
              <w:kern w:val="2"/>
              <w:sz w:val="22"/>
              <w:szCs w:val="22"/>
              <w:lang w:eastAsia="en-US"/>
              <w14:ligatures w14:val="standardContextual"/>
            </w:rPr>
          </w:pPr>
          <w:hyperlink w:anchor="_Toc135088668" w:history="1">
            <w:r w:rsidR="000A17A6" w:rsidRPr="006A244F">
              <w:rPr>
                <w:rStyle w:val="Hyperlink"/>
                <w:noProof/>
              </w:rPr>
              <w:t>3.2.</w:t>
            </w:r>
            <w:r w:rsidR="000A17A6">
              <w:rPr>
                <w:noProof/>
                <w:kern w:val="2"/>
                <w:sz w:val="22"/>
                <w:szCs w:val="22"/>
                <w:lang w:eastAsia="en-US"/>
                <w14:ligatures w14:val="standardContextual"/>
              </w:rPr>
              <w:tab/>
            </w:r>
            <w:r w:rsidR="000A17A6" w:rsidRPr="006A244F">
              <w:rPr>
                <w:rStyle w:val="Hyperlink"/>
                <w:noProof/>
              </w:rPr>
              <w:t>Chọn thuật toán</w:t>
            </w:r>
            <w:r w:rsidR="000A17A6">
              <w:rPr>
                <w:noProof/>
                <w:webHidden/>
              </w:rPr>
              <w:tab/>
            </w:r>
            <w:r w:rsidR="000A17A6">
              <w:rPr>
                <w:noProof/>
                <w:webHidden/>
              </w:rPr>
              <w:fldChar w:fldCharType="begin"/>
            </w:r>
            <w:r w:rsidR="000A17A6">
              <w:rPr>
                <w:noProof/>
                <w:webHidden/>
              </w:rPr>
              <w:instrText xml:space="preserve"> PAGEREF _Toc135088668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23941FAE" w14:textId="316AE868" w:rsidR="000A17A6" w:rsidRDefault="00000000">
          <w:pPr>
            <w:pStyle w:val="TOC1"/>
            <w:tabs>
              <w:tab w:val="left" w:pos="1200"/>
              <w:tab w:val="right" w:leader="dot" w:pos="9350"/>
            </w:tabs>
            <w:rPr>
              <w:noProof/>
              <w:kern w:val="2"/>
              <w:sz w:val="22"/>
              <w:szCs w:val="22"/>
              <w:lang w:eastAsia="en-US"/>
              <w14:ligatures w14:val="standardContextual"/>
            </w:rPr>
          </w:pPr>
          <w:hyperlink w:anchor="_Toc135088669" w:history="1">
            <w:r w:rsidR="000A17A6" w:rsidRPr="006A244F">
              <w:rPr>
                <w:rStyle w:val="Hyperlink"/>
                <w:noProof/>
              </w:rPr>
              <w:t>II.</w:t>
            </w:r>
            <w:r w:rsidR="000A17A6">
              <w:rPr>
                <w:noProof/>
                <w:kern w:val="2"/>
                <w:sz w:val="22"/>
                <w:szCs w:val="22"/>
                <w:lang w:eastAsia="en-US"/>
                <w14:ligatures w14:val="standardContextual"/>
              </w:rPr>
              <w:tab/>
            </w:r>
            <w:r w:rsidR="000A17A6" w:rsidRPr="006A244F">
              <w:rPr>
                <w:rStyle w:val="Hyperlink"/>
                <w:noProof/>
              </w:rPr>
              <w:t>MINI-BATCH GRADIENT DESCENT (Mini-Batch GD)</w:t>
            </w:r>
            <w:r w:rsidR="000A17A6">
              <w:rPr>
                <w:noProof/>
                <w:webHidden/>
              </w:rPr>
              <w:tab/>
            </w:r>
            <w:r w:rsidR="000A17A6">
              <w:rPr>
                <w:noProof/>
                <w:webHidden/>
              </w:rPr>
              <w:fldChar w:fldCharType="begin"/>
            </w:r>
            <w:r w:rsidR="000A17A6">
              <w:rPr>
                <w:noProof/>
                <w:webHidden/>
              </w:rPr>
              <w:instrText xml:space="preserve"> PAGEREF _Toc135088669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049026B0" w14:textId="5839824B" w:rsidR="000A17A6" w:rsidRDefault="00000000">
          <w:pPr>
            <w:pStyle w:val="TOC2"/>
            <w:tabs>
              <w:tab w:val="left" w:pos="1440"/>
              <w:tab w:val="right" w:leader="dot" w:pos="9350"/>
            </w:tabs>
            <w:rPr>
              <w:noProof/>
              <w:kern w:val="2"/>
              <w:sz w:val="22"/>
              <w:szCs w:val="22"/>
              <w:lang w:eastAsia="en-US"/>
              <w14:ligatures w14:val="standardContextual"/>
            </w:rPr>
          </w:pPr>
          <w:hyperlink w:anchor="_Toc135088670" w:history="1">
            <w:r w:rsidR="000A17A6" w:rsidRPr="006A244F">
              <w:rPr>
                <w:rStyle w:val="Hyperlink"/>
                <w:rFonts w:eastAsia="Times New Roman" w:cstheme="minorHAnsi"/>
                <w:noProof/>
              </w:rPr>
              <w:t>1.</w:t>
            </w:r>
            <w:r w:rsidR="000A17A6">
              <w:rPr>
                <w:noProof/>
                <w:kern w:val="2"/>
                <w:sz w:val="22"/>
                <w:szCs w:val="22"/>
                <w:lang w:eastAsia="en-US"/>
                <w14:ligatures w14:val="standardContextual"/>
              </w:rPr>
              <w:tab/>
            </w:r>
            <w:r w:rsidR="000A17A6" w:rsidRPr="006A244F">
              <w:rPr>
                <w:rStyle w:val="Hyperlink"/>
                <w:noProof/>
              </w:rPr>
              <w:t>Nhắc lại về Gradient Descent (GD)</w:t>
            </w:r>
            <w:r w:rsidR="000A17A6">
              <w:rPr>
                <w:noProof/>
                <w:webHidden/>
              </w:rPr>
              <w:tab/>
            </w:r>
            <w:r w:rsidR="000A17A6">
              <w:rPr>
                <w:noProof/>
                <w:webHidden/>
              </w:rPr>
              <w:fldChar w:fldCharType="begin"/>
            </w:r>
            <w:r w:rsidR="000A17A6">
              <w:rPr>
                <w:noProof/>
                <w:webHidden/>
              </w:rPr>
              <w:instrText xml:space="preserve"> PAGEREF _Toc135088670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2928E490" w14:textId="6DCF41D9" w:rsidR="000A17A6" w:rsidRDefault="00000000">
          <w:pPr>
            <w:pStyle w:val="TOC2"/>
            <w:tabs>
              <w:tab w:val="left" w:pos="1440"/>
              <w:tab w:val="right" w:leader="dot" w:pos="9350"/>
            </w:tabs>
            <w:rPr>
              <w:noProof/>
              <w:kern w:val="2"/>
              <w:sz w:val="22"/>
              <w:szCs w:val="22"/>
              <w:lang w:eastAsia="en-US"/>
              <w14:ligatures w14:val="standardContextual"/>
            </w:rPr>
          </w:pPr>
          <w:hyperlink w:anchor="_Toc135088671" w:history="1">
            <w:r w:rsidR="000A17A6" w:rsidRPr="006A244F">
              <w:rPr>
                <w:rStyle w:val="Hyperlink"/>
                <w:noProof/>
              </w:rPr>
              <w:t>2.</w:t>
            </w:r>
            <w:r w:rsidR="000A17A6">
              <w:rPr>
                <w:noProof/>
                <w:kern w:val="2"/>
                <w:sz w:val="22"/>
                <w:szCs w:val="22"/>
                <w:lang w:eastAsia="en-US"/>
                <w14:ligatures w14:val="standardContextual"/>
              </w:rPr>
              <w:tab/>
            </w:r>
            <w:r w:rsidR="000A17A6" w:rsidRPr="006A244F">
              <w:rPr>
                <w:rStyle w:val="Hyperlink"/>
                <w:noProof/>
              </w:rPr>
              <w:t>Mini-Batch GD</w:t>
            </w:r>
            <w:r w:rsidR="000A17A6">
              <w:rPr>
                <w:noProof/>
                <w:webHidden/>
              </w:rPr>
              <w:tab/>
            </w:r>
            <w:r w:rsidR="000A17A6">
              <w:rPr>
                <w:noProof/>
                <w:webHidden/>
              </w:rPr>
              <w:fldChar w:fldCharType="begin"/>
            </w:r>
            <w:r w:rsidR="000A17A6">
              <w:rPr>
                <w:noProof/>
                <w:webHidden/>
              </w:rPr>
              <w:instrText xml:space="preserve"> PAGEREF _Toc135088671 \h </w:instrText>
            </w:r>
            <w:r w:rsidR="000A17A6">
              <w:rPr>
                <w:noProof/>
                <w:webHidden/>
              </w:rPr>
            </w:r>
            <w:r w:rsidR="000A17A6">
              <w:rPr>
                <w:noProof/>
                <w:webHidden/>
              </w:rPr>
              <w:fldChar w:fldCharType="separate"/>
            </w:r>
            <w:r w:rsidR="000A17A6">
              <w:rPr>
                <w:noProof/>
                <w:webHidden/>
              </w:rPr>
              <w:t>2</w:t>
            </w:r>
            <w:r w:rsidR="000A17A6">
              <w:rPr>
                <w:noProof/>
                <w:webHidden/>
              </w:rPr>
              <w:fldChar w:fldCharType="end"/>
            </w:r>
          </w:hyperlink>
        </w:p>
        <w:p w14:paraId="20D52BC0" w14:textId="49FEAD52" w:rsidR="000A17A6" w:rsidRDefault="00000000">
          <w:pPr>
            <w:pStyle w:val="TOC2"/>
            <w:tabs>
              <w:tab w:val="left" w:pos="1440"/>
              <w:tab w:val="right" w:leader="dot" w:pos="9350"/>
            </w:tabs>
            <w:rPr>
              <w:noProof/>
              <w:kern w:val="2"/>
              <w:sz w:val="22"/>
              <w:szCs w:val="22"/>
              <w:lang w:eastAsia="en-US"/>
              <w14:ligatures w14:val="standardContextual"/>
            </w:rPr>
          </w:pPr>
          <w:hyperlink w:anchor="_Toc135088672" w:history="1">
            <w:r w:rsidR="000A17A6" w:rsidRPr="006A244F">
              <w:rPr>
                <w:rStyle w:val="Hyperlink"/>
                <w:noProof/>
              </w:rPr>
              <w:t>3.</w:t>
            </w:r>
            <w:r w:rsidR="000A17A6">
              <w:rPr>
                <w:noProof/>
                <w:kern w:val="2"/>
                <w:sz w:val="22"/>
                <w:szCs w:val="22"/>
                <w:lang w:eastAsia="en-US"/>
                <w14:ligatures w14:val="standardContextual"/>
              </w:rPr>
              <w:tab/>
            </w:r>
            <w:r w:rsidR="000A17A6" w:rsidRPr="006A244F">
              <w:rPr>
                <w:rStyle w:val="Hyperlink"/>
                <w:noProof/>
              </w:rPr>
              <w:t>Điều kiện dừng</w:t>
            </w:r>
            <w:r w:rsidR="000A17A6">
              <w:rPr>
                <w:noProof/>
                <w:webHidden/>
              </w:rPr>
              <w:tab/>
            </w:r>
            <w:r w:rsidR="000A17A6">
              <w:rPr>
                <w:noProof/>
                <w:webHidden/>
              </w:rPr>
              <w:fldChar w:fldCharType="begin"/>
            </w:r>
            <w:r w:rsidR="000A17A6">
              <w:rPr>
                <w:noProof/>
                <w:webHidden/>
              </w:rPr>
              <w:instrText xml:space="preserve"> PAGEREF _Toc135088672 \h </w:instrText>
            </w:r>
            <w:r w:rsidR="000A17A6">
              <w:rPr>
                <w:noProof/>
                <w:webHidden/>
              </w:rPr>
            </w:r>
            <w:r w:rsidR="000A17A6">
              <w:rPr>
                <w:noProof/>
                <w:webHidden/>
              </w:rPr>
              <w:fldChar w:fldCharType="separate"/>
            </w:r>
            <w:r w:rsidR="000A17A6">
              <w:rPr>
                <w:noProof/>
                <w:webHidden/>
              </w:rPr>
              <w:t>3</w:t>
            </w:r>
            <w:r w:rsidR="000A17A6">
              <w:rPr>
                <w:noProof/>
                <w:webHidden/>
              </w:rPr>
              <w:fldChar w:fldCharType="end"/>
            </w:r>
          </w:hyperlink>
        </w:p>
        <w:p w14:paraId="2CFC2A82" w14:textId="57D69EFB" w:rsidR="000A17A6" w:rsidRDefault="00000000">
          <w:pPr>
            <w:pStyle w:val="TOC1"/>
            <w:tabs>
              <w:tab w:val="left" w:pos="1200"/>
              <w:tab w:val="right" w:leader="dot" w:pos="9350"/>
            </w:tabs>
            <w:rPr>
              <w:noProof/>
              <w:kern w:val="2"/>
              <w:sz w:val="22"/>
              <w:szCs w:val="22"/>
              <w:lang w:eastAsia="en-US"/>
              <w14:ligatures w14:val="standardContextual"/>
            </w:rPr>
          </w:pPr>
          <w:hyperlink w:anchor="_Toc135088673" w:history="1">
            <w:r w:rsidR="000A17A6" w:rsidRPr="006A244F">
              <w:rPr>
                <w:rStyle w:val="Hyperlink"/>
                <w:noProof/>
              </w:rPr>
              <w:t>III.</w:t>
            </w:r>
            <w:r w:rsidR="000A17A6">
              <w:rPr>
                <w:noProof/>
                <w:kern w:val="2"/>
                <w:sz w:val="22"/>
                <w:szCs w:val="22"/>
                <w:lang w:eastAsia="en-US"/>
                <w14:ligatures w14:val="standardContextual"/>
              </w:rPr>
              <w:tab/>
            </w:r>
            <w:r w:rsidR="000A17A6" w:rsidRPr="006A244F">
              <w:rPr>
                <w:rStyle w:val="Hyperlink"/>
                <w:noProof/>
              </w:rPr>
              <w:t>SOFTMAX REGRESSION</w:t>
            </w:r>
            <w:r w:rsidR="000A17A6">
              <w:rPr>
                <w:noProof/>
                <w:webHidden/>
              </w:rPr>
              <w:tab/>
            </w:r>
            <w:r w:rsidR="000A17A6">
              <w:rPr>
                <w:noProof/>
                <w:webHidden/>
              </w:rPr>
              <w:fldChar w:fldCharType="begin"/>
            </w:r>
            <w:r w:rsidR="000A17A6">
              <w:rPr>
                <w:noProof/>
                <w:webHidden/>
              </w:rPr>
              <w:instrText xml:space="preserve"> PAGEREF _Toc135088673 \h </w:instrText>
            </w:r>
            <w:r w:rsidR="000A17A6">
              <w:rPr>
                <w:noProof/>
                <w:webHidden/>
              </w:rPr>
            </w:r>
            <w:r w:rsidR="000A17A6">
              <w:rPr>
                <w:noProof/>
                <w:webHidden/>
              </w:rPr>
              <w:fldChar w:fldCharType="separate"/>
            </w:r>
            <w:r w:rsidR="000A17A6">
              <w:rPr>
                <w:noProof/>
                <w:webHidden/>
              </w:rPr>
              <w:t>3</w:t>
            </w:r>
            <w:r w:rsidR="000A17A6">
              <w:rPr>
                <w:noProof/>
                <w:webHidden/>
              </w:rPr>
              <w:fldChar w:fldCharType="end"/>
            </w:r>
          </w:hyperlink>
        </w:p>
        <w:p w14:paraId="60F79B2F" w14:textId="54B71CFB" w:rsidR="000A17A6" w:rsidRDefault="00000000">
          <w:pPr>
            <w:pStyle w:val="TOC2"/>
            <w:tabs>
              <w:tab w:val="left" w:pos="1440"/>
              <w:tab w:val="right" w:leader="dot" w:pos="9350"/>
            </w:tabs>
            <w:rPr>
              <w:noProof/>
              <w:kern w:val="2"/>
              <w:sz w:val="22"/>
              <w:szCs w:val="22"/>
              <w:lang w:eastAsia="en-US"/>
              <w14:ligatures w14:val="standardContextual"/>
            </w:rPr>
          </w:pPr>
          <w:hyperlink w:anchor="_Toc135088674" w:history="1">
            <w:r w:rsidR="000A17A6" w:rsidRPr="006A244F">
              <w:rPr>
                <w:rStyle w:val="Hyperlink"/>
                <w:noProof/>
              </w:rPr>
              <w:t>1.</w:t>
            </w:r>
            <w:r w:rsidR="000A17A6">
              <w:rPr>
                <w:noProof/>
                <w:kern w:val="2"/>
                <w:sz w:val="22"/>
                <w:szCs w:val="22"/>
                <w:lang w:eastAsia="en-US"/>
                <w14:ligatures w14:val="standardContextual"/>
              </w:rPr>
              <w:tab/>
            </w:r>
            <w:r w:rsidR="000A17A6" w:rsidRPr="006A244F">
              <w:rPr>
                <w:rStyle w:val="Hyperlink"/>
                <w:noProof/>
              </w:rPr>
              <w:t>Động lực nghiên cứu</w:t>
            </w:r>
            <w:r w:rsidR="000A17A6">
              <w:rPr>
                <w:noProof/>
                <w:webHidden/>
              </w:rPr>
              <w:tab/>
            </w:r>
            <w:r w:rsidR="000A17A6">
              <w:rPr>
                <w:noProof/>
                <w:webHidden/>
              </w:rPr>
              <w:fldChar w:fldCharType="begin"/>
            </w:r>
            <w:r w:rsidR="000A17A6">
              <w:rPr>
                <w:noProof/>
                <w:webHidden/>
              </w:rPr>
              <w:instrText xml:space="preserve"> PAGEREF _Toc135088674 \h </w:instrText>
            </w:r>
            <w:r w:rsidR="000A17A6">
              <w:rPr>
                <w:noProof/>
                <w:webHidden/>
              </w:rPr>
            </w:r>
            <w:r w:rsidR="000A17A6">
              <w:rPr>
                <w:noProof/>
                <w:webHidden/>
              </w:rPr>
              <w:fldChar w:fldCharType="separate"/>
            </w:r>
            <w:r w:rsidR="000A17A6">
              <w:rPr>
                <w:noProof/>
                <w:webHidden/>
              </w:rPr>
              <w:t>3</w:t>
            </w:r>
            <w:r w:rsidR="000A17A6">
              <w:rPr>
                <w:noProof/>
                <w:webHidden/>
              </w:rPr>
              <w:fldChar w:fldCharType="end"/>
            </w:r>
          </w:hyperlink>
        </w:p>
        <w:p w14:paraId="160951BD" w14:textId="19360F80" w:rsidR="000A17A6" w:rsidRDefault="00000000">
          <w:pPr>
            <w:pStyle w:val="TOC2"/>
            <w:tabs>
              <w:tab w:val="left" w:pos="1440"/>
              <w:tab w:val="right" w:leader="dot" w:pos="9350"/>
            </w:tabs>
            <w:rPr>
              <w:noProof/>
              <w:kern w:val="2"/>
              <w:sz w:val="22"/>
              <w:szCs w:val="22"/>
              <w:lang w:eastAsia="en-US"/>
              <w14:ligatures w14:val="standardContextual"/>
            </w:rPr>
          </w:pPr>
          <w:hyperlink w:anchor="_Toc135088675" w:history="1">
            <w:r w:rsidR="000A17A6" w:rsidRPr="006A244F">
              <w:rPr>
                <w:rStyle w:val="Hyperlink"/>
                <w:noProof/>
              </w:rPr>
              <w:t>2.</w:t>
            </w:r>
            <w:r w:rsidR="000A17A6">
              <w:rPr>
                <w:noProof/>
                <w:kern w:val="2"/>
                <w:sz w:val="22"/>
                <w:szCs w:val="22"/>
                <w:lang w:eastAsia="en-US"/>
                <w14:ligatures w14:val="standardContextual"/>
              </w:rPr>
              <w:tab/>
            </w:r>
            <w:r w:rsidR="000A17A6" w:rsidRPr="006A244F">
              <w:rPr>
                <w:rStyle w:val="Hyperlink"/>
                <w:noProof/>
              </w:rPr>
              <w:t>Phát biểu bài toán</w:t>
            </w:r>
            <w:r w:rsidR="000A17A6">
              <w:rPr>
                <w:noProof/>
                <w:webHidden/>
              </w:rPr>
              <w:tab/>
            </w:r>
            <w:r w:rsidR="000A17A6">
              <w:rPr>
                <w:noProof/>
                <w:webHidden/>
              </w:rPr>
              <w:fldChar w:fldCharType="begin"/>
            </w:r>
            <w:r w:rsidR="000A17A6">
              <w:rPr>
                <w:noProof/>
                <w:webHidden/>
              </w:rPr>
              <w:instrText xml:space="preserve"> PAGEREF _Toc135088675 \h </w:instrText>
            </w:r>
            <w:r w:rsidR="000A17A6">
              <w:rPr>
                <w:noProof/>
                <w:webHidden/>
              </w:rPr>
            </w:r>
            <w:r w:rsidR="000A17A6">
              <w:rPr>
                <w:noProof/>
                <w:webHidden/>
              </w:rPr>
              <w:fldChar w:fldCharType="separate"/>
            </w:r>
            <w:r w:rsidR="000A17A6">
              <w:rPr>
                <w:noProof/>
                <w:webHidden/>
              </w:rPr>
              <w:t>4</w:t>
            </w:r>
            <w:r w:rsidR="000A17A6">
              <w:rPr>
                <w:noProof/>
                <w:webHidden/>
              </w:rPr>
              <w:fldChar w:fldCharType="end"/>
            </w:r>
          </w:hyperlink>
        </w:p>
        <w:p w14:paraId="7E917634" w14:textId="26525AA6" w:rsidR="000A17A6" w:rsidRDefault="00000000">
          <w:pPr>
            <w:pStyle w:val="TOC2"/>
            <w:tabs>
              <w:tab w:val="left" w:pos="1440"/>
              <w:tab w:val="right" w:leader="dot" w:pos="9350"/>
            </w:tabs>
            <w:rPr>
              <w:noProof/>
              <w:kern w:val="2"/>
              <w:sz w:val="22"/>
              <w:szCs w:val="22"/>
              <w:lang w:eastAsia="en-US"/>
              <w14:ligatures w14:val="standardContextual"/>
            </w:rPr>
          </w:pPr>
          <w:hyperlink w:anchor="_Toc135088676" w:history="1">
            <w:r w:rsidR="000A17A6" w:rsidRPr="006A244F">
              <w:rPr>
                <w:rStyle w:val="Hyperlink"/>
                <w:noProof/>
              </w:rPr>
              <w:t>3.</w:t>
            </w:r>
            <w:r w:rsidR="000A17A6">
              <w:rPr>
                <w:noProof/>
                <w:kern w:val="2"/>
                <w:sz w:val="22"/>
                <w:szCs w:val="22"/>
                <w:lang w:eastAsia="en-US"/>
                <w14:ligatures w14:val="standardContextual"/>
              </w:rPr>
              <w:tab/>
            </w:r>
            <w:r w:rsidR="000A17A6" w:rsidRPr="006A244F">
              <w:rPr>
                <w:rStyle w:val="Hyperlink"/>
                <w:noProof/>
              </w:rPr>
              <w:t>Hàm mất mát và tối ưu</w:t>
            </w:r>
            <w:r w:rsidR="000A17A6">
              <w:rPr>
                <w:noProof/>
                <w:webHidden/>
              </w:rPr>
              <w:tab/>
            </w:r>
            <w:r w:rsidR="000A17A6">
              <w:rPr>
                <w:noProof/>
                <w:webHidden/>
              </w:rPr>
              <w:fldChar w:fldCharType="begin"/>
            </w:r>
            <w:r w:rsidR="000A17A6">
              <w:rPr>
                <w:noProof/>
                <w:webHidden/>
              </w:rPr>
              <w:instrText xml:space="preserve"> PAGEREF _Toc135088676 \h </w:instrText>
            </w:r>
            <w:r w:rsidR="000A17A6">
              <w:rPr>
                <w:noProof/>
                <w:webHidden/>
              </w:rPr>
            </w:r>
            <w:r w:rsidR="000A17A6">
              <w:rPr>
                <w:noProof/>
                <w:webHidden/>
              </w:rPr>
              <w:fldChar w:fldCharType="separate"/>
            </w:r>
            <w:r w:rsidR="000A17A6">
              <w:rPr>
                <w:noProof/>
                <w:webHidden/>
              </w:rPr>
              <w:t>4</w:t>
            </w:r>
            <w:r w:rsidR="000A17A6">
              <w:rPr>
                <w:noProof/>
                <w:webHidden/>
              </w:rPr>
              <w:fldChar w:fldCharType="end"/>
            </w:r>
          </w:hyperlink>
        </w:p>
        <w:p w14:paraId="2D70B216" w14:textId="24673B4D" w:rsidR="000A17A6" w:rsidRDefault="00000000">
          <w:pPr>
            <w:pStyle w:val="TOC2"/>
            <w:tabs>
              <w:tab w:val="left" w:pos="1440"/>
              <w:tab w:val="right" w:leader="dot" w:pos="9350"/>
            </w:tabs>
            <w:rPr>
              <w:noProof/>
              <w:kern w:val="2"/>
              <w:sz w:val="22"/>
              <w:szCs w:val="22"/>
              <w:lang w:eastAsia="en-US"/>
              <w14:ligatures w14:val="standardContextual"/>
            </w:rPr>
          </w:pPr>
          <w:hyperlink w:anchor="_Toc135088677" w:history="1">
            <w:r w:rsidR="000A17A6" w:rsidRPr="006A244F">
              <w:rPr>
                <w:rStyle w:val="Hyperlink"/>
                <w:noProof/>
              </w:rPr>
              <w:t>4.</w:t>
            </w:r>
            <w:r w:rsidR="000A17A6">
              <w:rPr>
                <w:noProof/>
                <w:kern w:val="2"/>
                <w:sz w:val="22"/>
                <w:szCs w:val="22"/>
                <w:lang w:eastAsia="en-US"/>
                <w14:ligatures w14:val="standardContextual"/>
              </w:rPr>
              <w:tab/>
            </w:r>
            <w:r w:rsidR="000A17A6" w:rsidRPr="006A244F">
              <w:rPr>
                <w:rStyle w:val="Hyperlink"/>
                <w:noProof/>
              </w:rPr>
              <w:t>Hạn chế</w:t>
            </w:r>
            <w:r w:rsidR="000A17A6">
              <w:rPr>
                <w:noProof/>
                <w:webHidden/>
              </w:rPr>
              <w:tab/>
            </w:r>
            <w:r w:rsidR="000A17A6">
              <w:rPr>
                <w:noProof/>
                <w:webHidden/>
              </w:rPr>
              <w:fldChar w:fldCharType="begin"/>
            </w:r>
            <w:r w:rsidR="000A17A6">
              <w:rPr>
                <w:noProof/>
                <w:webHidden/>
              </w:rPr>
              <w:instrText xml:space="preserve"> PAGEREF _Toc135088677 \h </w:instrText>
            </w:r>
            <w:r w:rsidR="000A17A6">
              <w:rPr>
                <w:noProof/>
                <w:webHidden/>
              </w:rPr>
            </w:r>
            <w:r w:rsidR="000A17A6">
              <w:rPr>
                <w:noProof/>
                <w:webHidden/>
              </w:rPr>
              <w:fldChar w:fldCharType="separate"/>
            </w:r>
            <w:r w:rsidR="000A17A6">
              <w:rPr>
                <w:noProof/>
                <w:webHidden/>
              </w:rPr>
              <w:t>6</w:t>
            </w:r>
            <w:r w:rsidR="000A17A6">
              <w:rPr>
                <w:noProof/>
                <w:webHidden/>
              </w:rPr>
              <w:fldChar w:fldCharType="end"/>
            </w:r>
          </w:hyperlink>
        </w:p>
        <w:p w14:paraId="576CBFF2" w14:textId="3752CB00" w:rsidR="000A17A6" w:rsidRDefault="00000000">
          <w:pPr>
            <w:pStyle w:val="TOC1"/>
            <w:tabs>
              <w:tab w:val="left" w:pos="1200"/>
              <w:tab w:val="right" w:leader="dot" w:pos="9350"/>
            </w:tabs>
            <w:rPr>
              <w:noProof/>
              <w:kern w:val="2"/>
              <w:sz w:val="22"/>
              <w:szCs w:val="22"/>
              <w:lang w:eastAsia="en-US"/>
              <w14:ligatures w14:val="standardContextual"/>
            </w:rPr>
          </w:pPr>
          <w:hyperlink w:anchor="_Toc135088678" w:history="1">
            <w:r w:rsidR="000A17A6" w:rsidRPr="006A244F">
              <w:rPr>
                <w:rStyle w:val="Hyperlink"/>
                <w:noProof/>
              </w:rPr>
              <w:t>IV.</w:t>
            </w:r>
            <w:r w:rsidR="000A17A6">
              <w:rPr>
                <w:noProof/>
                <w:kern w:val="2"/>
                <w:sz w:val="22"/>
                <w:szCs w:val="22"/>
                <w:lang w:eastAsia="en-US"/>
                <w14:ligatures w14:val="standardContextual"/>
              </w:rPr>
              <w:tab/>
            </w:r>
            <w:r w:rsidR="000A17A6" w:rsidRPr="006A244F">
              <w:rPr>
                <w:rStyle w:val="Hyperlink"/>
                <w:noProof/>
              </w:rPr>
              <w:t>CNN</w:t>
            </w:r>
            <w:r w:rsidR="000A17A6">
              <w:rPr>
                <w:noProof/>
                <w:webHidden/>
              </w:rPr>
              <w:tab/>
            </w:r>
            <w:r w:rsidR="000A17A6">
              <w:rPr>
                <w:noProof/>
                <w:webHidden/>
              </w:rPr>
              <w:fldChar w:fldCharType="begin"/>
            </w:r>
            <w:r w:rsidR="000A17A6">
              <w:rPr>
                <w:noProof/>
                <w:webHidden/>
              </w:rPr>
              <w:instrText xml:space="preserve"> PAGEREF _Toc135088678 \h </w:instrText>
            </w:r>
            <w:r w:rsidR="000A17A6">
              <w:rPr>
                <w:noProof/>
                <w:webHidden/>
              </w:rPr>
            </w:r>
            <w:r w:rsidR="000A17A6">
              <w:rPr>
                <w:noProof/>
                <w:webHidden/>
              </w:rPr>
              <w:fldChar w:fldCharType="separate"/>
            </w:r>
            <w:r w:rsidR="000A17A6">
              <w:rPr>
                <w:noProof/>
                <w:webHidden/>
              </w:rPr>
              <w:t>7</w:t>
            </w:r>
            <w:r w:rsidR="000A17A6">
              <w:rPr>
                <w:noProof/>
                <w:webHidden/>
              </w:rPr>
              <w:fldChar w:fldCharType="end"/>
            </w:r>
          </w:hyperlink>
        </w:p>
        <w:p w14:paraId="020C8B79" w14:textId="32D317C8" w:rsidR="000A17A6" w:rsidRDefault="00000000">
          <w:pPr>
            <w:pStyle w:val="TOC2"/>
            <w:tabs>
              <w:tab w:val="left" w:pos="1440"/>
              <w:tab w:val="right" w:leader="dot" w:pos="9350"/>
            </w:tabs>
            <w:rPr>
              <w:noProof/>
              <w:kern w:val="2"/>
              <w:sz w:val="22"/>
              <w:szCs w:val="22"/>
              <w:lang w:eastAsia="en-US"/>
              <w14:ligatures w14:val="standardContextual"/>
            </w:rPr>
          </w:pPr>
          <w:hyperlink w:anchor="_Toc135088679" w:history="1">
            <w:r w:rsidR="000A17A6" w:rsidRPr="006A244F">
              <w:rPr>
                <w:rStyle w:val="Hyperlink"/>
                <w:noProof/>
              </w:rPr>
              <w:t>1.</w:t>
            </w:r>
            <w:r w:rsidR="000A17A6">
              <w:rPr>
                <w:noProof/>
                <w:kern w:val="2"/>
                <w:sz w:val="22"/>
                <w:szCs w:val="22"/>
                <w:lang w:eastAsia="en-US"/>
                <w14:ligatures w14:val="standardContextual"/>
              </w:rPr>
              <w:tab/>
            </w:r>
            <w:r w:rsidR="000A17A6" w:rsidRPr="006A244F">
              <w:rPr>
                <w:rStyle w:val="Hyperlink"/>
                <w:noProof/>
              </w:rPr>
              <w:t>Động lực nghiên cứu</w:t>
            </w:r>
            <w:r w:rsidR="000A17A6">
              <w:rPr>
                <w:noProof/>
                <w:webHidden/>
              </w:rPr>
              <w:tab/>
            </w:r>
            <w:r w:rsidR="000A17A6">
              <w:rPr>
                <w:noProof/>
                <w:webHidden/>
              </w:rPr>
              <w:fldChar w:fldCharType="begin"/>
            </w:r>
            <w:r w:rsidR="000A17A6">
              <w:rPr>
                <w:noProof/>
                <w:webHidden/>
              </w:rPr>
              <w:instrText xml:space="preserve"> PAGEREF _Toc135088679 \h </w:instrText>
            </w:r>
            <w:r w:rsidR="000A17A6">
              <w:rPr>
                <w:noProof/>
                <w:webHidden/>
              </w:rPr>
            </w:r>
            <w:r w:rsidR="000A17A6">
              <w:rPr>
                <w:noProof/>
                <w:webHidden/>
              </w:rPr>
              <w:fldChar w:fldCharType="separate"/>
            </w:r>
            <w:r w:rsidR="000A17A6">
              <w:rPr>
                <w:noProof/>
                <w:webHidden/>
              </w:rPr>
              <w:t>7</w:t>
            </w:r>
            <w:r w:rsidR="000A17A6">
              <w:rPr>
                <w:noProof/>
                <w:webHidden/>
              </w:rPr>
              <w:fldChar w:fldCharType="end"/>
            </w:r>
          </w:hyperlink>
        </w:p>
        <w:p w14:paraId="364F4B4B" w14:textId="01862F03" w:rsidR="000A17A6" w:rsidRDefault="00000000">
          <w:pPr>
            <w:pStyle w:val="TOC2"/>
            <w:tabs>
              <w:tab w:val="left" w:pos="1440"/>
              <w:tab w:val="right" w:leader="dot" w:pos="9350"/>
            </w:tabs>
            <w:rPr>
              <w:noProof/>
              <w:kern w:val="2"/>
              <w:sz w:val="22"/>
              <w:szCs w:val="22"/>
              <w:lang w:eastAsia="en-US"/>
              <w14:ligatures w14:val="standardContextual"/>
            </w:rPr>
          </w:pPr>
          <w:hyperlink w:anchor="_Toc135088680" w:history="1">
            <w:r w:rsidR="000A17A6" w:rsidRPr="006A244F">
              <w:rPr>
                <w:rStyle w:val="Hyperlink"/>
                <w:noProof/>
              </w:rPr>
              <w:t>2.</w:t>
            </w:r>
            <w:r w:rsidR="000A17A6">
              <w:rPr>
                <w:noProof/>
                <w:kern w:val="2"/>
                <w:sz w:val="22"/>
                <w:szCs w:val="22"/>
                <w:lang w:eastAsia="en-US"/>
                <w14:ligatures w14:val="standardContextual"/>
              </w:rPr>
              <w:tab/>
            </w:r>
            <w:r w:rsidR="000A17A6" w:rsidRPr="006A244F">
              <w:rPr>
                <w:rStyle w:val="Hyperlink"/>
                <w:noProof/>
              </w:rPr>
              <w:t>Phát biểu bài toán</w:t>
            </w:r>
            <w:r w:rsidR="000A17A6">
              <w:rPr>
                <w:noProof/>
                <w:webHidden/>
              </w:rPr>
              <w:tab/>
            </w:r>
            <w:r w:rsidR="000A17A6">
              <w:rPr>
                <w:noProof/>
                <w:webHidden/>
              </w:rPr>
              <w:fldChar w:fldCharType="begin"/>
            </w:r>
            <w:r w:rsidR="000A17A6">
              <w:rPr>
                <w:noProof/>
                <w:webHidden/>
              </w:rPr>
              <w:instrText xml:space="preserve"> PAGEREF _Toc135088680 \h </w:instrText>
            </w:r>
            <w:r w:rsidR="000A17A6">
              <w:rPr>
                <w:noProof/>
                <w:webHidden/>
              </w:rPr>
            </w:r>
            <w:r w:rsidR="000A17A6">
              <w:rPr>
                <w:noProof/>
                <w:webHidden/>
              </w:rPr>
              <w:fldChar w:fldCharType="separate"/>
            </w:r>
            <w:r w:rsidR="000A17A6">
              <w:rPr>
                <w:noProof/>
                <w:webHidden/>
              </w:rPr>
              <w:t>7</w:t>
            </w:r>
            <w:r w:rsidR="000A17A6">
              <w:rPr>
                <w:noProof/>
                <w:webHidden/>
              </w:rPr>
              <w:fldChar w:fldCharType="end"/>
            </w:r>
          </w:hyperlink>
        </w:p>
        <w:p w14:paraId="1B0847C7" w14:textId="6D734348" w:rsidR="000A17A6" w:rsidRDefault="00000000">
          <w:pPr>
            <w:pStyle w:val="TOC2"/>
            <w:tabs>
              <w:tab w:val="left" w:pos="1440"/>
              <w:tab w:val="right" w:leader="dot" w:pos="9350"/>
            </w:tabs>
            <w:rPr>
              <w:noProof/>
              <w:kern w:val="2"/>
              <w:sz w:val="22"/>
              <w:szCs w:val="22"/>
              <w:lang w:eastAsia="en-US"/>
              <w14:ligatures w14:val="standardContextual"/>
            </w:rPr>
          </w:pPr>
          <w:hyperlink w:anchor="_Toc135088681" w:history="1">
            <w:r w:rsidR="000A17A6" w:rsidRPr="006A244F">
              <w:rPr>
                <w:rStyle w:val="Hyperlink"/>
                <w:noProof/>
              </w:rPr>
              <w:t>3.</w:t>
            </w:r>
            <w:r w:rsidR="000A17A6">
              <w:rPr>
                <w:noProof/>
                <w:kern w:val="2"/>
                <w:sz w:val="22"/>
                <w:szCs w:val="22"/>
                <w:lang w:eastAsia="en-US"/>
                <w14:ligatures w14:val="standardContextual"/>
              </w:rPr>
              <w:tab/>
            </w:r>
            <w:r w:rsidR="000A17A6" w:rsidRPr="006A244F">
              <w:rPr>
                <w:rStyle w:val="Hyperlink"/>
                <w:noProof/>
              </w:rPr>
              <w:t>Kiến trúc mạng VGG16</w:t>
            </w:r>
            <w:r w:rsidR="000A17A6">
              <w:rPr>
                <w:noProof/>
                <w:webHidden/>
              </w:rPr>
              <w:tab/>
            </w:r>
            <w:r w:rsidR="000A17A6">
              <w:rPr>
                <w:noProof/>
                <w:webHidden/>
              </w:rPr>
              <w:fldChar w:fldCharType="begin"/>
            </w:r>
            <w:r w:rsidR="000A17A6">
              <w:rPr>
                <w:noProof/>
                <w:webHidden/>
              </w:rPr>
              <w:instrText xml:space="preserve"> PAGEREF _Toc135088681 \h </w:instrText>
            </w:r>
            <w:r w:rsidR="000A17A6">
              <w:rPr>
                <w:noProof/>
                <w:webHidden/>
              </w:rPr>
            </w:r>
            <w:r w:rsidR="000A17A6">
              <w:rPr>
                <w:noProof/>
                <w:webHidden/>
              </w:rPr>
              <w:fldChar w:fldCharType="separate"/>
            </w:r>
            <w:r w:rsidR="000A17A6">
              <w:rPr>
                <w:noProof/>
                <w:webHidden/>
              </w:rPr>
              <w:t>10</w:t>
            </w:r>
            <w:r w:rsidR="000A17A6">
              <w:rPr>
                <w:noProof/>
                <w:webHidden/>
              </w:rPr>
              <w:fldChar w:fldCharType="end"/>
            </w:r>
          </w:hyperlink>
        </w:p>
        <w:p w14:paraId="27B66B5F" w14:textId="35E9B702" w:rsidR="000A17A6" w:rsidRDefault="00000000">
          <w:pPr>
            <w:pStyle w:val="TOC1"/>
            <w:tabs>
              <w:tab w:val="left" w:pos="1200"/>
              <w:tab w:val="right" w:leader="dot" w:pos="9350"/>
            </w:tabs>
            <w:rPr>
              <w:noProof/>
              <w:kern w:val="2"/>
              <w:sz w:val="22"/>
              <w:szCs w:val="22"/>
              <w:lang w:eastAsia="en-US"/>
              <w14:ligatures w14:val="standardContextual"/>
            </w:rPr>
          </w:pPr>
          <w:hyperlink w:anchor="_Toc135088682" w:history="1">
            <w:r w:rsidR="000A17A6" w:rsidRPr="006A244F">
              <w:rPr>
                <w:rStyle w:val="Hyperlink"/>
                <w:noProof/>
              </w:rPr>
              <w:t>V.</w:t>
            </w:r>
            <w:r w:rsidR="000A17A6">
              <w:rPr>
                <w:noProof/>
                <w:kern w:val="2"/>
                <w:sz w:val="22"/>
                <w:szCs w:val="22"/>
                <w:lang w:eastAsia="en-US"/>
                <w14:ligatures w14:val="standardContextual"/>
              </w:rPr>
              <w:tab/>
            </w:r>
            <w:r w:rsidR="000A17A6" w:rsidRPr="006A244F">
              <w:rPr>
                <w:rStyle w:val="Hyperlink"/>
                <w:noProof/>
              </w:rPr>
              <w:t>THỰC NGHIỆM</w:t>
            </w:r>
            <w:r w:rsidR="000A17A6">
              <w:rPr>
                <w:noProof/>
                <w:webHidden/>
              </w:rPr>
              <w:tab/>
            </w:r>
            <w:r w:rsidR="000A17A6">
              <w:rPr>
                <w:noProof/>
                <w:webHidden/>
              </w:rPr>
              <w:fldChar w:fldCharType="begin"/>
            </w:r>
            <w:r w:rsidR="000A17A6">
              <w:rPr>
                <w:noProof/>
                <w:webHidden/>
              </w:rPr>
              <w:instrText xml:space="preserve"> PAGEREF _Toc135088682 \h </w:instrText>
            </w:r>
            <w:r w:rsidR="000A17A6">
              <w:rPr>
                <w:noProof/>
                <w:webHidden/>
              </w:rPr>
            </w:r>
            <w:r w:rsidR="000A17A6">
              <w:rPr>
                <w:noProof/>
                <w:webHidden/>
              </w:rPr>
              <w:fldChar w:fldCharType="separate"/>
            </w:r>
            <w:r w:rsidR="000A17A6">
              <w:rPr>
                <w:noProof/>
                <w:webHidden/>
              </w:rPr>
              <w:t>12</w:t>
            </w:r>
            <w:r w:rsidR="000A17A6">
              <w:rPr>
                <w:noProof/>
                <w:webHidden/>
              </w:rPr>
              <w:fldChar w:fldCharType="end"/>
            </w:r>
          </w:hyperlink>
        </w:p>
        <w:p w14:paraId="1C41D954" w14:textId="693E4188" w:rsidR="000A17A6" w:rsidRDefault="00000000">
          <w:pPr>
            <w:pStyle w:val="TOC2"/>
            <w:tabs>
              <w:tab w:val="left" w:pos="1440"/>
              <w:tab w:val="right" w:leader="dot" w:pos="9350"/>
            </w:tabs>
            <w:rPr>
              <w:noProof/>
              <w:kern w:val="2"/>
              <w:sz w:val="22"/>
              <w:szCs w:val="22"/>
              <w:lang w:eastAsia="en-US"/>
              <w14:ligatures w14:val="standardContextual"/>
            </w:rPr>
          </w:pPr>
          <w:hyperlink w:anchor="_Toc135088683" w:history="1">
            <w:r w:rsidR="000A17A6" w:rsidRPr="006A244F">
              <w:rPr>
                <w:rStyle w:val="Hyperlink"/>
                <w:noProof/>
              </w:rPr>
              <w:t>1.</w:t>
            </w:r>
            <w:r w:rsidR="000A17A6">
              <w:rPr>
                <w:noProof/>
                <w:kern w:val="2"/>
                <w:sz w:val="22"/>
                <w:szCs w:val="22"/>
                <w:lang w:eastAsia="en-US"/>
                <w14:ligatures w14:val="standardContextual"/>
              </w:rPr>
              <w:tab/>
            </w:r>
            <w:r w:rsidR="000A17A6" w:rsidRPr="006A244F">
              <w:rPr>
                <w:rStyle w:val="Hyperlink"/>
                <w:noProof/>
              </w:rPr>
              <w:t>Tiền xử lý</w:t>
            </w:r>
            <w:r w:rsidR="000A17A6">
              <w:rPr>
                <w:noProof/>
                <w:webHidden/>
              </w:rPr>
              <w:tab/>
            </w:r>
            <w:r w:rsidR="000A17A6">
              <w:rPr>
                <w:noProof/>
                <w:webHidden/>
              </w:rPr>
              <w:fldChar w:fldCharType="begin"/>
            </w:r>
            <w:r w:rsidR="000A17A6">
              <w:rPr>
                <w:noProof/>
                <w:webHidden/>
              </w:rPr>
              <w:instrText xml:space="preserve"> PAGEREF _Toc135088683 \h </w:instrText>
            </w:r>
            <w:r w:rsidR="000A17A6">
              <w:rPr>
                <w:noProof/>
                <w:webHidden/>
              </w:rPr>
            </w:r>
            <w:r w:rsidR="000A17A6">
              <w:rPr>
                <w:noProof/>
                <w:webHidden/>
              </w:rPr>
              <w:fldChar w:fldCharType="separate"/>
            </w:r>
            <w:r w:rsidR="000A17A6">
              <w:rPr>
                <w:noProof/>
                <w:webHidden/>
              </w:rPr>
              <w:t>13</w:t>
            </w:r>
            <w:r w:rsidR="000A17A6">
              <w:rPr>
                <w:noProof/>
                <w:webHidden/>
              </w:rPr>
              <w:fldChar w:fldCharType="end"/>
            </w:r>
          </w:hyperlink>
        </w:p>
        <w:p w14:paraId="253B3FBD" w14:textId="6258845C" w:rsidR="000A17A6" w:rsidRDefault="00000000">
          <w:pPr>
            <w:pStyle w:val="TOC2"/>
            <w:tabs>
              <w:tab w:val="left" w:pos="1440"/>
              <w:tab w:val="right" w:leader="dot" w:pos="9350"/>
            </w:tabs>
            <w:rPr>
              <w:noProof/>
              <w:kern w:val="2"/>
              <w:sz w:val="22"/>
              <w:szCs w:val="22"/>
              <w:lang w:eastAsia="en-US"/>
              <w14:ligatures w14:val="standardContextual"/>
            </w:rPr>
          </w:pPr>
          <w:hyperlink w:anchor="_Toc135088684" w:history="1">
            <w:r w:rsidR="000A17A6" w:rsidRPr="006A244F">
              <w:rPr>
                <w:rStyle w:val="Hyperlink"/>
                <w:noProof/>
              </w:rPr>
              <w:t>2.</w:t>
            </w:r>
            <w:r w:rsidR="000A17A6">
              <w:rPr>
                <w:noProof/>
                <w:kern w:val="2"/>
                <w:sz w:val="22"/>
                <w:szCs w:val="22"/>
                <w:lang w:eastAsia="en-US"/>
                <w14:ligatures w14:val="standardContextual"/>
              </w:rPr>
              <w:tab/>
            </w:r>
            <w:r w:rsidR="000A17A6" w:rsidRPr="006A244F">
              <w:rPr>
                <w:rStyle w:val="Hyperlink"/>
                <w:noProof/>
              </w:rPr>
              <w:t>Huấn luyện dữ liệu</w:t>
            </w:r>
            <w:r w:rsidR="000A17A6">
              <w:rPr>
                <w:noProof/>
                <w:webHidden/>
              </w:rPr>
              <w:tab/>
            </w:r>
            <w:r w:rsidR="000A17A6">
              <w:rPr>
                <w:noProof/>
                <w:webHidden/>
              </w:rPr>
              <w:fldChar w:fldCharType="begin"/>
            </w:r>
            <w:r w:rsidR="000A17A6">
              <w:rPr>
                <w:noProof/>
                <w:webHidden/>
              </w:rPr>
              <w:instrText xml:space="preserve"> PAGEREF _Toc135088684 \h </w:instrText>
            </w:r>
            <w:r w:rsidR="000A17A6">
              <w:rPr>
                <w:noProof/>
                <w:webHidden/>
              </w:rPr>
            </w:r>
            <w:r w:rsidR="000A17A6">
              <w:rPr>
                <w:noProof/>
                <w:webHidden/>
              </w:rPr>
              <w:fldChar w:fldCharType="separate"/>
            </w:r>
            <w:r w:rsidR="000A17A6">
              <w:rPr>
                <w:noProof/>
                <w:webHidden/>
              </w:rPr>
              <w:t>14</w:t>
            </w:r>
            <w:r w:rsidR="000A17A6">
              <w:rPr>
                <w:noProof/>
                <w:webHidden/>
              </w:rPr>
              <w:fldChar w:fldCharType="end"/>
            </w:r>
          </w:hyperlink>
        </w:p>
        <w:p w14:paraId="6D08EF6D" w14:textId="629F0D71" w:rsidR="000A17A6" w:rsidRDefault="00000000">
          <w:pPr>
            <w:pStyle w:val="TOC2"/>
            <w:tabs>
              <w:tab w:val="left" w:pos="1440"/>
              <w:tab w:val="right" w:leader="dot" w:pos="9350"/>
            </w:tabs>
            <w:rPr>
              <w:noProof/>
              <w:kern w:val="2"/>
              <w:sz w:val="22"/>
              <w:szCs w:val="22"/>
              <w:lang w:eastAsia="en-US"/>
              <w14:ligatures w14:val="standardContextual"/>
            </w:rPr>
          </w:pPr>
          <w:hyperlink w:anchor="_Toc135088685" w:history="1">
            <w:r w:rsidR="000A17A6" w:rsidRPr="006A244F">
              <w:rPr>
                <w:rStyle w:val="Hyperlink"/>
                <w:noProof/>
              </w:rPr>
              <w:t>3.</w:t>
            </w:r>
            <w:r w:rsidR="000A17A6">
              <w:rPr>
                <w:noProof/>
                <w:kern w:val="2"/>
                <w:sz w:val="22"/>
                <w:szCs w:val="22"/>
                <w:lang w:eastAsia="en-US"/>
                <w14:ligatures w14:val="standardContextual"/>
              </w:rPr>
              <w:tab/>
            </w:r>
            <w:r w:rsidR="000A17A6" w:rsidRPr="006A244F">
              <w:rPr>
                <w:rStyle w:val="Hyperlink"/>
                <w:noProof/>
              </w:rPr>
              <w:t>Kết quả và đánh giá</w:t>
            </w:r>
            <w:r w:rsidR="000A17A6">
              <w:rPr>
                <w:noProof/>
                <w:webHidden/>
              </w:rPr>
              <w:tab/>
            </w:r>
            <w:r w:rsidR="000A17A6">
              <w:rPr>
                <w:noProof/>
                <w:webHidden/>
              </w:rPr>
              <w:fldChar w:fldCharType="begin"/>
            </w:r>
            <w:r w:rsidR="000A17A6">
              <w:rPr>
                <w:noProof/>
                <w:webHidden/>
              </w:rPr>
              <w:instrText xml:space="preserve"> PAGEREF _Toc135088685 \h </w:instrText>
            </w:r>
            <w:r w:rsidR="000A17A6">
              <w:rPr>
                <w:noProof/>
                <w:webHidden/>
              </w:rPr>
            </w:r>
            <w:r w:rsidR="000A17A6">
              <w:rPr>
                <w:noProof/>
                <w:webHidden/>
              </w:rPr>
              <w:fldChar w:fldCharType="separate"/>
            </w:r>
            <w:r w:rsidR="000A17A6">
              <w:rPr>
                <w:noProof/>
                <w:webHidden/>
              </w:rPr>
              <w:t>14</w:t>
            </w:r>
            <w:r w:rsidR="000A17A6">
              <w:rPr>
                <w:noProof/>
                <w:webHidden/>
              </w:rPr>
              <w:fldChar w:fldCharType="end"/>
            </w:r>
          </w:hyperlink>
        </w:p>
        <w:p w14:paraId="0AD62A87" w14:textId="36357675" w:rsidR="000A17A6" w:rsidRDefault="00000000">
          <w:pPr>
            <w:pStyle w:val="TOC2"/>
            <w:tabs>
              <w:tab w:val="left" w:pos="1440"/>
              <w:tab w:val="right" w:leader="dot" w:pos="9350"/>
            </w:tabs>
            <w:rPr>
              <w:noProof/>
              <w:kern w:val="2"/>
              <w:sz w:val="22"/>
              <w:szCs w:val="22"/>
              <w:lang w:eastAsia="en-US"/>
              <w14:ligatures w14:val="standardContextual"/>
            </w:rPr>
          </w:pPr>
          <w:hyperlink w:anchor="_Toc135088686" w:history="1">
            <w:r w:rsidR="000A17A6" w:rsidRPr="006A244F">
              <w:rPr>
                <w:rStyle w:val="Hyperlink"/>
                <w:noProof/>
              </w:rPr>
              <w:t>4.</w:t>
            </w:r>
            <w:r w:rsidR="000A17A6">
              <w:rPr>
                <w:noProof/>
                <w:kern w:val="2"/>
                <w:sz w:val="22"/>
                <w:szCs w:val="22"/>
                <w:lang w:eastAsia="en-US"/>
                <w14:ligatures w14:val="standardContextual"/>
              </w:rPr>
              <w:tab/>
            </w:r>
            <w:r w:rsidR="000A17A6" w:rsidRPr="006A244F">
              <w:rPr>
                <w:rStyle w:val="Hyperlink"/>
                <w:noProof/>
              </w:rPr>
              <w:t>Tổng hợp kết quả</w:t>
            </w:r>
            <w:r w:rsidR="000A17A6">
              <w:rPr>
                <w:noProof/>
                <w:webHidden/>
              </w:rPr>
              <w:tab/>
            </w:r>
            <w:r w:rsidR="000A17A6">
              <w:rPr>
                <w:noProof/>
                <w:webHidden/>
              </w:rPr>
              <w:fldChar w:fldCharType="begin"/>
            </w:r>
            <w:r w:rsidR="000A17A6">
              <w:rPr>
                <w:noProof/>
                <w:webHidden/>
              </w:rPr>
              <w:instrText xml:space="preserve"> PAGEREF _Toc135088686 \h </w:instrText>
            </w:r>
            <w:r w:rsidR="000A17A6">
              <w:rPr>
                <w:noProof/>
                <w:webHidden/>
              </w:rPr>
            </w:r>
            <w:r w:rsidR="000A17A6">
              <w:rPr>
                <w:noProof/>
                <w:webHidden/>
              </w:rPr>
              <w:fldChar w:fldCharType="separate"/>
            </w:r>
            <w:r w:rsidR="000A17A6">
              <w:rPr>
                <w:noProof/>
                <w:webHidden/>
              </w:rPr>
              <w:t>19</w:t>
            </w:r>
            <w:r w:rsidR="000A17A6">
              <w:rPr>
                <w:noProof/>
                <w:webHidden/>
              </w:rPr>
              <w:fldChar w:fldCharType="end"/>
            </w:r>
          </w:hyperlink>
        </w:p>
        <w:p w14:paraId="552A2F52" w14:textId="26878EA0" w:rsidR="000A17A6" w:rsidRDefault="00000000">
          <w:pPr>
            <w:pStyle w:val="TOC1"/>
            <w:tabs>
              <w:tab w:val="right" w:leader="dot" w:pos="9350"/>
            </w:tabs>
            <w:rPr>
              <w:noProof/>
              <w:kern w:val="2"/>
              <w:sz w:val="22"/>
              <w:szCs w:val="22"/>
              <w:lang w:eastAsia="en-US"/>
              <w14:ligatures w14:val="standardContextual"/>
            </w:rPr>
          </w:pPr>
          <w:hyperlink w:anchor="_Toc135088687" w:history="1">
            <w:r w:rsidR="000A17A6" w:rsidRPr="006A244F">
              <w:rPr>
                <w:rStyle w:val="Hyperlink"/>
                <w:noProof/>
              </w:rPr>
              <w:t>Tham Khảo</w:t>
            </w:r>
            <w:r w:rsidR="000A17A6">
              <w:rPr>
                <w:noProof/>
                <w:webHidden/>
              </w:rPr>
              <w:tab/>
            </w:r>
            <w:r w:rsidR="000A17A6">
              <w:rPr>
                <w:noProof/>
                <w:webHidden/>
              </w:rPr>
              <w:fldChar w:fldCharType="begin"/>
            </w:r>
            <w:r w:rsidR="000A17A6">
              <w:rPr>
                <w:noProof/>
                <w:webHidden/>
              </w:rPr>
              <w:instrText xml:space="preserve"> PAGEREF _Toc135088687 \h </w:instrText>
            </w:r>
            <w:r w:rsidR="000A17A6">
              <w:rPr>
                <w:noProof/>
                <w:webHidden/>
              </w:rPr>
            </w:r>
            <w:r w:rsidR="000A17A6">
              <w:rPr>
                <w:noProof/>
                <w:webHidden/>
              </w:rPr>
              <w:fldChar w:fldCharType="separate"/>
            </w:r>
            <w:r w:rsidR="000A17A6">
              <w:rPr>
                <w:noProof/>
                <w:webHidden/>
              </w:rPr>
              <w:t>19</w:t>
            </w:r>
            <w:r w:rsidR="000A17A6">
              <w:rPr>
                <w:noProof/>
                <w:webHidden/>
              </w:rPr>
              <w:fldChar w:fldCharType="end"/>
            </w:r>
          </w:hyperlink>
        </w:p>
        <w:p w14:paraId="0A89060B" w14:textId="4E66320F" w:rsidR="00E533A6" w:rsidRDefault="00CB323E" w:rsidP="009B1B21">
          <w:pPr>
            <w:ind w:firstLine="0"/>
            <w:jc w:val="both"/>
            <w:sectPr w:rsidR="00E533A6" w:rsidSect="00784FB8">
              <w:headerReference w:type="default" r:id="rId10"/>
              <w:footerReference w:type="default" r:id="rId11"/>
              <w:headerReference w:type="first" r:id="rId12"/>
              <w:footerReference w:type="first" r:id="rId13"/>
              <w:footnotePr>
                <w:pos w:val="beneathText"/>
              </w:footnotePr>
              <w:pgSz w:w="12240" w:h="15840"/>
              <w:pgMar w:top="1440" w:right="1440" w:bottom="1440" w:left="1440" w:header="720" w:footer="720" w:gutter="0"/>
              <w:cols w:space="720"/>
              <w:titlePg/>
              <w:docGrid w:linePitch="360"/>
            </w:sectPr>
          </w:pPr>
          <w:r>
            <w:rPr>
              <w:b/>
              <w:bCs/>
              <w:noProof/>
            </w:rPr>
            <w:fldChar w:fldCharType="end"/>
          </w:r>
        </w:p>
      </w:sdtContent>
    </w:sdt>
    <w:p w14:paraId="51C4FE40" w14:textId="6B36E30A" w:rsidR="008E2796" w:rsidRDefault="00156F83" w:rsidP="00793615">
      <w:pPr>
        <w:pStyle w:val="Heading1"/>
        <w:numPr>
          <w:ilvl w:val="0"/>
          <w:numId w:val="27"/>
        </w:numPr>
        <w:jc w:val="left"/>
      </w:pPr>
      <w:bookmarkStart w:id="0" w:name="_GIỚI_THIỆU_VẤN"/>
      <w:bookmarkStart w:id="1" w:name="_Toc135088659"/>
      <w:bookmarkEnd w:id="0"/>
      <w:r>
        <w:lastRenderedPageBreak/>
        <w:t>GIỚI THIỆU VẤN ĐỀ</w:t>
      </w:r>
      <w:bookmarkEnd w:id="1"/>
    </w:p>
    <w:p w14:paraId="25F54722" w14:textId="7CB1E59C" w:rsidR="005C7BCD" w:rsidRPr="002157F8" w:rsidRDefault="005C7BCD" w:rsidP="002157F8">
      <w:pPr>
        <w:pStyle w:val="Heading2"/>
        <w:numPr>
          <w:ilvl w:val="0"/>
          <w:numId w:val="28"/>
        </w:numPr>
      </w:pPr>
      <w:bookmarkStart w:id="2" w:name="_Toc135088660"/>
      <w:r w:rsidRPr="002157F8">
        <w:t>Đưa ra bài toán</w:t>
      </w:r>
      <w:bookmarkEnd w:id="2"/>
      <w:r w:rsidRPr="002157F8">
        <w:t> </w:t>
      </w:r>
    </w:p>
    <w:p w14:paraId="2E1EE831" w14:textId="33C0E8AD" w:rsidR="007933D5" w:rsidRDefault="00DB2E02" w:rsidP="00BE5451">
      <w:pPr>
        <w:ind w:left="360" w:firstLine="360"/>
        <w:jc w:val="both"/>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Chúng ta</w:t>
      </w:r>
      <w:r w:rsidR="00355F5C">
        <w:rPr>
          <w:rFonts w:ascii="Times New Roman" w:eastAsia="Times New Roman" w:hAnsi="Times New Roman" w:cs="Times New Roman"/>
          <w:color w:val="000000"/>
          <w:kern w:val="0"/>
          <w:lang w:eastAsia="en-US"/>
        </w:rPr>
        <w:t xml:space="preserve"> có</w:t>
      </w:r>
      <w:r>
        <w:rPr>
          <w:rFonts w:ascii="Times New Roman" w:eastAsia="Times New Roman" w:hAnsi="Times New Roman" w:cs="Times New Roman"/>
          <w:color w:val="000000"/>
          <w:kern w:val="0"/>
          <w:lang w:eastAsia="en-US"/>
        </w:rPr>
        <w:t xml:space="preserve"> </w:t>
      </w:r>
      <w:r w:rsidR="005E637E">
        <w:rPr>
          <w:rFonts w:ascii="Times New Roman" w:eastAsia="Times New Roman" w:hAnsi="Times New Roman" w:cs="Times New Roman"/>
          <w:color w:val="000000"/>
          <w:kern w:val="0"/>
          <w:lang w:eastAsia="en-US"/>
        </w:rPr>
        <w:t>một vài bức ảnh về trang phục như</w:t>
      </w:r>
      <w:r w:rsidR="003B2451">
        <w:rPr>
          <w:rFonts w:ascii="Times New Roman" w:eastAsia="Times New Roman" w:hAnsi="Times New Roman" w:cs="Times New Roman"/>
          <w:color w:val="000000"/>
          <w:kern w:val="0"/>
          <w:lang w:eastAsia="en-US"/>
        </w:rPr>
        <w:t xml:space="preserve"> giày, dép, áo, </w:t>
      </w:r>
      <w:r w:rsidR="005E1771">
        <w:rPr>
          <w:rFonts w:ascii="Times New Roman" w:eastAsia="Times New Roman" w:hAnsi="Times New Roman" w:cs="Times New Roman"/>
          <w:color w:val="000000"/>
          <w:kern w:val="0"/>
          <w:lang w:eastAsia="en-US"/>
        </w:rPr>
        <w:t>túi</w:t>
      </w:r>
      <w:r w:rsidR="003B2451">
        <w:rPr>
          <w:rFonts w:ascii="Times New Roman" w:eastAsia="Times New Roman" w:hAnsi="Times New Roman" w:cs="Times New Roman"/>
          <w:color w:val="000000"/>
          <w:kern w:val="0"/>
          <w:lang w:eastAsia="en-US"/>
        </w:rPr>
        <w:t xml:space="preserve">, ... </w:t>
      </w:r>
      <w:r w:rsidR="007933D5">
        <w:rPr>
          <w:rFonts w:ascii="Times New Roman" w:eastAsia="Times New Roman" w:hAnsi="Times New Roman" w:cs="Times New Roman"/>
          <w:color w:val="000000"/>
          <w:kern w:val="0"/>
          <w:lang w:eastAsia="en-US"/>
        </w:rPr>
        <w:t>Làm sao để</w:t>
      </w:r>
      <w:r w:rsidR="006932D2">
        <w:rPr>
          <w:rFonts w:ascii="Times New Roman" w:eastAsia="Times New Roman" w:hAnsi="Times New Roman" w:cs="Times New Roman"/>
          <w:color w:val="000000"/>
          <w:kern w:val="0"/>
          <w:lang w:eastAsia="en-US"/>
        </w:rPr>
        <w:t xml:space="preserve"> máy tính có thể phân l</w:t>
      </w:r>
      <w:r w:rsidR="000D1847">
        <w:rPr>
          <w:rFonts w:ascii="Times New Roman" w:eastAsia="Times New Roman" w:hAnsi="Times New Roman" w:cs="Times New Roman"/>
          <w:color w:val="000000"/>
          <w:kern w:val="0"/>
          <w:lang w:eastAsia="en-US"/>
        </w:rPr>
        <w:t xml:space="preserve">oại các </w:t>
      </w:r>
      <w:r w:rsidR="009D4192">
        <w:rPr>
          <w:rFonts w:ascii="Times New Roman" w:eastAsia="Times New Roman" w:hAnsi="Times New Roman" w:cs="Times New Roman"/>
          <w:color w:val="000000"/>
          <w:kern w:val="0"/>
          <w:lang w:eastAsia="en-US"/>
        </w:rPr>
        <w:t>bức ảnh đó về đúng loại trang phục tương ứng</w:t>
      </w:r>
      <w:r w:rsidR="007933D5">
        <w:rPr>
          <w:rFonts w:ascii="Times New Roman" w:eastAsia="Times New Roman" w:hAnsi="Times New Roman" w:cs="Times New Roman"/>
          <w:color w:val="000000"/>
          <w:kern w:val="0"/>
          <w:lang w:eastAsia="en-US"/>
        </w:rPr>
        <w:t>?</w:t>
      </w:r>
      <w:r w:rsidR="007C56FC">
        <w:rPr>
          <w:rFonts w:ascii="Times New Roman" w:eastAsia="Times New Roman" w:hAnsi="Times New Roman" w:cs="Times New Roman"/>
          <w:color w:val="000000"/>
          <w:kern w:val="0"/>
          <w:lang w:eastAsia="en-US"/>
        </w:rPr>
        <w:t xml:space="preserve"> </w:t>
      </w:r>
    </w:p>
    <w:p w14:paraId="4EFD5833" w14:textId="1D964B48" w:rsidR="00A76341" w:rsidRDefault="003B29AF" w:rsidP="003B29AF">
      <w:pPr>
        <w:ind w:left="360" w:firstLine="360"/>
        <w:jc w:val="center"/>
        <w:rPr>
          <w:rFonts w:ascii="Times New Roman" w:eastAsia="Times New Roman" w:hAnsi="Times New Roman" w:cs="Times New Roman"/>
          <w:color w:val="000000"/>
          <w:kern w:val="0"/>
          <w:lang w:eastAsia="en-US"/>
        </w:rPr>
      </w:pPr>
      <w:r w:rsidRPr="003B29AF">
        <w:rPr>
          <w:rFonts w:ascii="Times New Roman" w:eastAsia="Times New Roman" w:hAnsi="Times New Roman" w:cs="Times New Roman"/>
          <w:noProof/>
          <w:color w:val="000000"/>
          <w:kern w:val="0"/>
          <w:lang w:eastAsia="en-US"/>
        </w:rPr>
        <w:drawing>
          <wp:inline distT="0" distB="0" distL="0" distR="0" wp14:anchorId="29D2C0D4" wp14:editId="153C5D49">
            <wp:extent cx="5344271" cy="2534004"/>
            <wp:effectExtent l="0" t="0" r="0" b="0"/>
            <wp:docPr id="504061970" name="Picture 1" descr="A collage of different types of cloth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61970" name="Picture 1" descr="A collage of different types of clothing&#10;&#10;Description automatically generated with low confidence"/>
                    <pic:cNvPicPr/>
                  </pic:nvPicPr>
                  <pic:blipFill>
                    <a:blip r:embed="rId14"/>
                    <a:stretch>
                      <a:fillRect/>
                    </a:stretch>
                  </pic:blipFill>
                  <pic:spPr>
                    <a:xfrm>
                      <a:off x="0" y="0"/>
                      <a:ext cx="5344271" cy="2534004"/>
                    </a:xfrm>
                    <a:prstGeom prst="rect">
                      <a:avLst/>
                    </a:prstGeom>
                  </pic:spPr>
                </pic:pic>
              </a:graphicData>
            </a:graphic>
          </wp:inline>
        </w:drawing>
      </w:r>
    </w:p>
    <w:p w14:paraId="4DB6AB95" w14:textId="10DDF579" w:rsidR="005C7BCD" w:rsidRPr="005C7BCD" w:rsidRDefault="007C56FC" w:rsidP="00526F82">
      <w:pPr>
        <w:ind w:left="360" w:firstLine="360"/>
        <w:jc w:val="both"/>
        <w:rPr>
          <w:rFonts w:ascii="Times New Roman" w:eastAsia="Times New Roman" w:hAnsi="Times New Roman" w:cs="Times New Roman"/>
          <w:kern w:val="0"/>
          <w:lang w:eastAsia="en-US"/>
        </w:rPr>
      </w:pPr>
      <w:r>
        <w:rPr>
          <w:rFonts w:ascii="Times New Roman" w:eastAsia="Times New Roman" w:hAnsi="Times New Roman" w:cs="Times New Roman"/>
          <w:color w:val="000000"/>
          <w:kern w:val="0"/>
          <w:lang w:eastAsia="en-US"/>
        </w:rPr>
        <w:t xml:space="preserve">Để </w:t>
      </w:r>
      <w:r w:rsidR="007B1895">
        <w:rPr>
          <w:rFonts w:ascii="Times New Roman" w:eastAsia="Times New Roman" w:hAnsi="Times New Roman" w:cs="Times New Roman"/>
          <w:color w:val="000000"/>
          <w:kern w:val="0"/>
          <w:lang w:eastAsia="en-US"/>
        </w:rPr>
        <w:t xml:space="preserve">làm được điều đó, chúng ta </w:t>
      </w:r>
      <w:r w:rsidR="00526F82">
        <w:rPr>
          <w:rFonts w:ascii="Times New Roman" w:eastAsia="Times New Roman" w:hAnsi="Times New Roman" w:cs="Times New Roman"/>
          <w:color w:val="000000"/>
          <w:kern w:val="0"/>
          <w:lang w:eastAsia="en-US"/>
        </w:rPr>
        <w:t xml:space="preserve">sẽ áp dụng các thuật toán học máy để huấn luyện trên tập dữ liệu </w:t>
      </w:r>
      <w:hyperlink r:id="rId15" w:history="1">
        <w:r w:rsidR="005C7BCD" w:rsidRPr="00A22AF2">
          <w:rPr>
            <w:rStyle w:val="Hyperlink"/>
            <w:rFonts w:ascii="Times New Roman" w:eastAsia="Times New Roman" w:hAnsi="Times New Roman" w:cs="Times New Roman"/>
            <w:kern w:val="0"/>
            <w:lang w:eastAsia="en-US"/>
          </w:rPr>
          <w:t>Fashion-MNIST</w:t>
        </w:r>
      </w:hyperlink>
      <w:r w:rsidR="005C7BCD" w:rsidRPr="005C7BCD">
        <w:rPr>
          <w:rFonts w:ascii="Times New Roman" w:eastAsia="Times New Roman" w:hAnsi="Times New Roman" w:cs="Times New Roman"/>
          <w:color w:val="000000"/>
          <w:kern w:val="0"/>
          <w:lang w:eastAsia="en-US"/>
        </w:rPr>
        <w:t>.</w:t>
      </w:r>
    </w:p>
    <w:p w14:paraId="5E1E4FBC" w14:textId="0461CF70" w:rsidR="00515CCC" w:rsidRDefault="005C7BCD" w:rsidP="00515CCC">
      <w:pPr>
        <w:pStyle w:val="Heading2"/>
        <w:numPr>
          <w:ilvl w:val="0"/>
          <w:numId w:val="28"/>
        </w:numPr>
      </w:pPr>
      <w:bookmarkStart w:id="3" w:name="_Toc135088661"/>
      <w:r w:rsidRPr="00515CCC">
        <w:t>Giới thiệu về tập dữ liệu</w:t>
      </w:r>
      <w:bookmarkEnd w:id="3"/>
    </w:p>
    <w:p w14:paraId="0CE849D6" w14:textId="12C8141C" w:rsidR="004905C6" w:rsidRPr="00BE5451" w:rsidRDefault="001029B3" w:rsidP="001029B3">
      <w:pPr>
        <w:pStyle w:val="Heading3"/>
        <w:numPr>
          <w:ilvl w:val="1"/>
          <w:numId w:val="40"/>
        </w:numPr>
      </w:pPr>
      <w:r>
        <w:t xml:space="preserve"> </w:t>
      </w:r>
      <w:bookmarkStart w:id="4" w:name="_Toc135088662"/>
      <w:r w:rsidR="004905C6">
        <w:t>Ngữ cảnh</w:t>
      </w:r>
      <w:bookmarkEnd w:id="4"/>
    </w:p>
    <w:p w14:paraId="466541D3" w14:textId="77777777" w:rsidR="004905C6" w:rsidRPr="00284C7C" w:rsidRDefault="004905C6" w:rsidP="004905C6">
      <w:pPr>
        <w:ind w:left="360" w:firstLine="360"/>
        <w:jc w:val="both"/>
        <w:rPr>
          <w:rFonts w:eastAsia="Times New Roman" w:cstheme="minorHAnsi"/>
          <w:kern w:val="0"/>
          <w:lang w:eastAsia="en-US"/>
        </w:rPr>
      </w:pPr>
      <w:r w:rsidRPr="00284C7C">
        <w:rPr>
          <w:rFonts w:eastAsia="Times New Roman" w:cstheme="minorHAnsi"/>
          <w:color w:val="000000"/>
          <w:kern w:val="0"/>
          <w:lang w:eastAsia="en-US"/>
        </w:rPr>
        <w:t>Fashion-MNIST là một bộ dữ liệu về hình ảnh bao gồm một bộ dữ liệu huấn luyện gồm 60.000 mẫu và một bộ kiểm tra gồm 10.000 mẫu. Mỗi mẫu là một hình ảnh được liên kết với nhãn từ 10 lớp. </w:t>
      </w:r>
    </w:p>
    <w:p w14:paraId="359B2680" w14:textId="77777777" w:rsidR="004905C6" w:rsidRPr="005D49A7" w:rsidRDefault="004905C6" w:rsidP="001029B3">
      <w:pPr>
        <w:pStyle w:val="Heading3"/>
        <w:numPr>
          <w:ilvl w:val="1"/>
          <w:numId w:val="40"/>
        </w:numPr>
      </w:pPr>
      <w:r>
        <w:t xml:space="preserve"> </w:t>
      </w:r>
      <w:bookmarkStart w:id="5" w:name="_Toc135088663"/>
      <w:r w:rsidRPr="005D49A7">
        <w:t>Nội dung</w:t>
      </w:r>
      <w:bookmarkEnd w:id="5"/>
    </w:p>
    <w:p w14:paraId="1C20D717" w14:textId="77777777" w:rsidR="004905C6" w:rsidRPr="00284C7C" w:rsidRDefault="004905C6" w:rsidP="004905C6">
      <w:pPr>
        <w:ind w:left="360" w:firstLine="360"/>
        <w:jc w:val="both"/>
        <w:rPr>
          <w:rFonts w:eastAsia="Times New Roman" w:cstheme="minorHAnsi"/>
          <w:color w:val="000000"/>
          <w:kern w:val="0"/>
          <w:lang w:eastAsia="en-US"/>
        </w:rPr>
      </w:pPr>
      <w:r w:rsidRPr="00284C7C">
        <w:rPr>
          <w:rFonts w:eastAsia="Times New Roman" w:cstheme="minorHAnsi"/>
          <w:color w:val="000000"/>
          <w:kern w:val="0"/>
          <w:lang w:eastAsia="en-US"/>
        </w:rPr>
        <w:t xml:space="preserve">Mỗi hình ảnh có kích thước </w:t>
      </w:r>
      <m:oMath>
        <m:r>
          <m:rPr>
            <m:sty m:val="p"/>
          </m:rPr>
          <w:rPr>
            <w:rFonts w:ascii="Cambria Math" w:eastAsia="Times New Roman" w:hAnsi="Cambria Math" w:cstheme="minorHAnsi"/>
            <w:color w:val="000000"/>
            <w:kern w:val="0"/>
            <w:lang w:eastAsia="en-US"/>
          </w:rPr>
          <m:t>28×28</m:t>
        </m:r>
      </m:oMath>
      <w:r w:rsidRPr="00284C7C">
        <w:rPr>
          <w:rFonts w:eastAsia="Times New Roman" w:cstheme="minorHAnsi"/>
          <w:color w:val="000000"/>
          <w:kern w:val="0"/>
          <w:lang w:eastAsia="en-US"/>
        </w:rPr>
        <w:t xml:space="preserve"> pixels, các giá trị pixel ở mỗi dòng pixel được xép thành 1 hàng tổng cộng là 784 pixels. Mỗi pixel là một số nguyên từ 0 (màu trắng) đến 255 (màu đen), cho biết độ xám của pixel đó. </w:t>
      </w:r>
    </w:p>
    <w:p w14:paraId="32E857FC" w14:textId="77777777" w:rsidR="004905C6" w:rsidRPr="00284C7C" w:rsidRDefault="004905C6" w:rsidP="004905C6">
      <w:pPr>
        <w:ind w:left="360" w:firstLine="360"/>
        <w:jc w:val="both"/>
        <w:rPr>
          <w:rFonts w:eastAsia="Times New Roman" w:cstheme="minorHAnsi"/>
          <w:color w:val="000000"/>
          <w:kern w:val="0"/>
          <w:lang w:eastAsia="en-US"/>
        </w:rPr>
      </w:pPr>
      <w:r w:rsidRPr="00284C7C">
        <w:rPr>
          <w:rFonts w:eastAsia="Times New Roman" w:cstheme="minorHAnsi"/>
          <w:color w:val="000000"/>
          <w:kern w:val="0"/>
          <w:lang w:eastAsia="en-US"/>
        </w:rPr>
        <w:lastRenderedPageBreak/>
        <w:t>Bộ dữ liệu có 785 cột. Cột đầu tiên bao gồm các nhãn lớp tương ứng với quần áo. Các cột còn lại của mỗi dòng (mẫu) chứa các giá trị pixel của hình ảnh tương ứng.</w:t>
      </w:r>
    </w:p>
    <w:p w14:paraId="16843518" w14:textId="77777777" w:rsidR="004905C6" w:rsidRPr="00284C7C" w:rsidRDefault="004905C6" w:rsidP="001029B3">
      <w:pPr>
        <w:pStyle w:val="Heading3"/>
        <w:numPr>
          <w:ilvl w:val="1"/>
          <w:numId w:val="40"/>
        </w:numPr>
      </w:pPr>
      <w:r w:rsidRPr="00284C7C">
        <w:t xml:space="preserve"> </w:t>
      </w:r>
      <w:bookmarkStart w:id="6" w:name="_Toc135088664"/>
      <w:r w:rsidRPr="00284C7C">
        <w:t>Nhãn</w:t>
      </w:r>
      <w:r>
        <w:t xml:space="preserve"> (lớp)</w:t>
      </w:r>
      <w:bookmarkEnd w:id="6"/>
    </w:p>
    <w:p w14:paraId="68F58553" w14:textId="77777777" w:rsidR="004905C6" w:rsidRPr="005C7BCD" w:rsidRDefault="004905C6" w:rsidP="004905C6">
      <w:pPr>
        <w:ind w:left="360" w:firstLine="36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 xml:space="preserve">Mỗi mẫu </w:t>
      </w:r>
      <w:r>
        <w:rPr>
          <w:rFonts w:ascii="Times New Roman" w:eastAsia="Times New Roman" w:hAnsi="Times New Roman" w:cs="Times New Roman"/>
          <w:color w:val="000000"/>
          <w:kern w:val="0"/>
          <w:lang w:eastAsia="en-US"/>
        </w:rPr>
        <w:t>ảnh (mỗi dòng dữ liệu)</w:t>
      </w:r>
      <w:r w:rsidRPr="005C7BCD">
        <w:rPr>
          <w:rFonts w:ascii="Times New Roman" w:eastAsia="Times New Roman" w:hAnsi="Times New Roman" w:cs="Times New Roman"/>
          <w:color w:val="000000"/>
          <w:kern w:val="0"/>
          <w:lang w:eastAsia="en-US"/>
        </w:rPr>
        <w:t xml:space="preserve"> được gán cho một trong các nhãn sau:</w:t>
      </w:r>
    </w:p>
    <w:p w14:paraId="2E08B66B" w14:textId="77777777" w:rsidR="004905C6" w:rsidRDefault="004905C6" w:rsidP="004905C6">
      <w:pPr>
        <w:ind w:left="360" w:firstLine="0"/>
        <w:rPr>
          <w:rFonts w:ascii="Times New Roman" w:eastAsia="Times New Roman" w:hAnsi="Times New Roman" w:cs="Times New Roman"/>
          <w:color w:val="000000"/>
          <w:kern w:val="0"/>
          <w:lang w:eastAsia="en-US"/>
        </w:rPr>
        <w:sectPr w:rsidR="004905C6" w:rsidSect="00C53DBA">
          <w:headerReference w:type="default" r:id="rId16"/>
          <w:footerReference w:type="default" r:id="rId17"/>
          <w:footnotePr>
            <w:pos w:val="beneathText"/>
          </w:footnotePr>
          <w:pgSz w:w="12240" w:h="15840"/>
          <w:pgMar w:top="1440" w:right="1440" w:bottom="1440" w:left="1440" w:header="720" w:footer="720" w:gutter="0"/>
          <w:pgNumType w:start="1"/>
          <w:cols w:space="720"/>
          <w:docGrid w:linePitch="360"/>
        </w:sectPr>
      </w:pPr>
    </w:p>
    <w:p w14:paraId="1F4AE49D"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0. T-shirt/top</w:t>
      </w:r>
    </w:p>
    <w:p w14:paraId="1731284A"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1. Trouser</w:t>
      </w:r>
    </w:p>
    <w:p w14:paraId="53E35CC6"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2. Pullover</w:t>
      </w:r>
    </w:p>
    <w:p w14:paraId="546AF31E"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3. Dress</w:t>
      </w:r>
    </w:p>
    <w:p w14:paraId="25FDA1EA"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4. Coat</w:t>
      </w:r>
    </w:p>
    <w:p w14:paraId="0E394396"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5. Sandal</w:t>
      </w:r>
    </w:p>
    <w:p w14:paraId="45E28019"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6. Shirt</w:t>
      </w:r>
    </w:p>
    <w:p w14:paraId="1D59182D"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7. Sneaker</w:t>
      </w:r>
    </w:p>
    <w:p w14:paraId="7E0128B2" w14:textId="77777777" w:rsidR="004905C6" w:rsidRPr="005C7BCD" w:rsidRDefault="004905C6" w:rsidP="004905C6">
      <w:pPr>
        <w:ind w:left="360" w:firstLine="0"/>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8. Bag</w:t>
      </w:r>
    </w:p>
    <w:p w14:paraId="0D833744" w14:textId="71F48427" w:rsidR="004905C6" w:rsidRDefault="004905C6" w:rsidP="004905C6">
      <w:pPr>
        <w:ind w:left="360" w:firstLine="0"/>
        <w:rPr>
          <w:rFonts w:ascii="Times New Roman" w:eastAsia="Times New Roman" w:hAnsi="Times New Roman" w:cs="Times New Roman"/>
          <w:color w:val="000000"/>
          <w:kern w:val="0"/>
          <w:lang w:eastAsia="en-US"/>
        </w:rPr>
        <w:sectPr w:rsidR="004905C6" w:rsidSect="00FA004A">
          <w:footnotePr>
            <w:pos w:val="beneathText"/>
          </w:footnotePr>
          <w:type w:val="continuous"/>
          <w:pgSz w:w="12240" w:h="15840"/>
          <w:pgMar w:top="1440" w:right="1440" w:bottom="1440" w:left="1440" w:header="720" w:footer="720" w:gutter="0"/>
          <w:pgNumType w:start="1"/>
          <w:cols w:num="5" w:space="0"/>
          <w:docGrid w:linePitch="360"/>
        </w:sectPr>
      </w:pPr>
      <w:r w:rsidRPr="005C7BCD">
        <w:rPr>
          <w:rFonts w:ascii="Times New Roman" w:eastAsia="Times New Roman" w:hAnsi="Times New Roman" w:cs="Times New Roman"/>
          <w:color w:val="000000"/>
          <w:kern w:val="0"/>
          <w:lang w:eastAsia="en-US"/>
        </w:rPr>
        <w:t>9. Ankle boo</w:t>
      </w:r>
      <w:r w:rsidR="001029B3">
        <w:rPr>
          <w:rFonts w:ascii="Times New Roman" w:eastAsia="Times New Roman" w:hAnsi="Times New Roman" w:cs="Times New Roman"/>
          <w:color w:val="000000"/>
          <w:kern w:val="0"/>
          <w:lang w:eastAsia="en-US"/>
        </w:rPr>
        <w:t>t</w:t>
      </w:r>
    </w:p>
    <w:p w14:paraId="0BF6A6B2" w14:textId="77777777" w:rsidR="001029B3" w:rsidRPr="007A51B3" w:rsidRDefault="001029B3" w:rsidP="00895298">
      <w:pPr>
        <w:pStyle w:val="Heading3"/>
        <w:numPr>
          <w:ilvl w:val="1"/>
          <w:numId w:val="40"/>
        </w:numPr>
      </w:pPr>
      <w:bookmarkStart w:id="7" w:name="_Toc135088665"/>
      <w:r w:rsidRPr="007A51B3">
        <w:t>T</w:t>
      </w:r>
      <w:r>
        <w:t>óm tắt dữ liệu</w:t>
      </w:r>
      <w:bookmarkEnd w:id="7"/>
    </w:p>
    <w:p w14:paraId="1065BEED" w14:textId="77777777" w:rsidR="001029B3" w:rsidRPr="00332A41" w:rsidRDefault="001029B3" w:rsidP="001029B3">
      <w:pPr>
        <w:ind w:left="360" w:firstLine="360"/>
        <w:jc w:val="both"/>
        <w:rPr>
          <w:rFonts w:ascii="Times New Roman" w:eastAsia="Times New Roman" w:hAnsi="Times New Roman" w:cs="Times New Roman"/>
          <w:color w:val="000000"/>
          <w:kern w:val="0"/>
          <w:lang w:eastAsia="en-US"/>
        </w:rPr>
      </w:pPr>
      <w:r w:rsidRPr="00332A41">
        <w:rPr>
          <w:rFonts w:ascii="Times New Roman" w:eastAsia="Times New Roman" w:hAnsi="Times New Roman" w:cs="Times New Roman"/>
          <w:color w:val="000000"/>
          <w:kern w:val="0"/>
          <w:lang w:eastAsia="en-US"/>
        </w:rPr>
        <w:t>Mỗi hàng là một hình ảnh riêng biệt</w:t>
      </w:r>
      <w:r>
        <w:rPr>
          <w:rFonts w:ascii="Times New Roman" w:eastAsia="Times New Roman" w:hAnsi="Times New Roman" w:cs="Times New Roman"/>
          <w:color w:val="000000"/>
          <w:kern w:val="0"/>
          <w:lang w:eastAsia="en-US"/>
        </w:rPr>
        <w:t>.</w:t>
      </w:r>
    </w:p>
    <w:p w14:paraId="2A5A4FC8" w14:textId="77777777" w:rsidR="001029B3" w:rsidRPr="00332A41" w:rsidRDefault="001029B3" w:rsidP="001029B3">
      <w:pPr>
        <w:ind w:left="360" w:firstLine="360"/>
        <w:jc w:val="both"/>
        <w:rPr>
          <w:rFonts w:ascii="Times New Roman" w:eastAsia="Times New Roman" w:hAnsi="Times New Roman" w:cs="Times New Roman"/>
          <w:color w:val="000000"/>
          <w:kern w:val="0"/>
          <w:lang w:eastAsia="en-US"/>
        </w:rPr>
      </w:pPr>
      <w:r w:rsidRPr="00332A41">
        <w:rPr>
          <w:rFonts w:ascii="Times New Roman" w:eastAsia="Times New Roman" w:hAnsi="Times New Roman" w:cs="Times New Roman"/>
          <w:color w:val="000000"/>
          <w:kern w:val="0"/>
          <w:lang w:eastAsia="en-US"/>
        </w:rPr>
        <w:t>Cột 1 là nhãn lớp.</w:t>
      </w:r>
    </w:p>
    <w:p w14:paraId="65B382A5" w14:textId="77777777" w:rsidR="001029B3" w:rsidRPr="00332A41" w:rsidRDefault="001029B3" w:rsidP="001029B3">
      <w:pPr>
        <w:ind w:left="360" w:firstLine="360"/>
        <w:jc w:val="both"/>
        <w:rPr>
          <w:rFonts w:ascii="Times New Roman" w:eastAsia="Times New Roman" w:hAnsi="Times New Roman" w:cs="Times New Roman"/>
          <w:color w:val="000000"/>
          <w:kern w:val="0"/>
          <w:lang w:eastAsia="en-US"/>
        </w:rPr>
      </w:pPr>
      <w:r w:rsidRPr="00332A41">
        <w:rPr>
          <w:rFonts w:ascii="Times New Roman" w:eastAsia="Times New Roman" w:hAnsi="Times New Roman" w:cs="Times New Roman"/>
          <w:color w:val="000000"/>
          <w:kern w:val="0"/>
          <w:lang w:eastAsia="en-US"/>
        </w:rPr>
        <w:t>Các cột còn lại là số pixel (tổng cộng 784).</w:t>
      </w:r>
    </w:p>
    <w:p w14:paraId="10580AC9" w14:textId="0199A810" w:rsidR="005C7BCD" w:rsidRDefault="001029B3" w:rsidP="0025680C">
      <w:pPr>
        <w:spacing w:line="240" w:lineRule="auto"/>
        <w:rPr>
          <w:rFonts w:ascii="Times New Roman" w:eastAsia="Times New Roman" w:hAnsi="Times New Roman" w:cs="Times New Roman"/>
          <w:color w:val="000000"/>
          <w:kern w:val="0"/>
          <w:lang w:eastAsia="en-US"/>
        </w:rPr>
      </w:pPr>
      <w:r w:rsidRPr="00332A41">
        <w:rPr>
          <w:rFonts w:ascii="Times New Roman" w:eastAsia="Times New Roman" w:hAnsi="Times New Roman" w:cs="Times New Roman"/>
          <w:color w:val="000000"/>
          <w:kern w:val="0"/>
          <w:lang w:eastAsia="en-US"/>
        </w:rPr>
        <w:t>Mỗi giá trị là độ xám của pixel (1 đến 255)</w:t>
      </w:r>
      <w:r w:rsidR="005C7BCD" w:rsidRPr="00332A41">
        <w:rPr>
          <w:rFonts w:ascii="Times New Roman" w:eastAsia="Times New Roman" w:hAnsi="Times New Roman" w:cs="Times New Roman"/>
          <w:color w:val="000000"/>
          <w:kern w:val="0"/>
          <w:lang w:eastAsia="en-US"/>
        </w:rPr>
        <w:t>.</w:t>
      </w:r>
    </w:p>
    <w:p w14:paraId="66D43ADA" w14:textId="77777777" w:rsidR="0031610F" w:rsidRPr="00332A41" w:rsidRDefault="0031610F" w:rsidP="0025680C">
      <w:pPr>
        <w:spacing w:line="240" w:lineRule="auto"/>
        <w:rPr>
          <w:rFonts w:ascii="Times New Roman" w:eastAsia="Times New Roman" w:hAnsi="Times New Roman" w:cs="Times New Roman"/>
          <w:color w:val="000000"/>
          <w:kern w:val="0"/>
          <w:lang w:eastAsia="en-US"/>
        </w:rPr>
      </w:pPr>
    </w:p>
    <w:p w14:paraId="5A1039EF" w14:textId="77777777" w:rsidR="005B03BD" w:rsidRPr="005B03BD" w:rsidRDefault="005C7BCD" w:rsidP="005B03BD">
      <w:pPr>
        <w:pStyle w:val="Heading2"/>
        <w:numPr>
          <w:ilvl w:val="0"/>
          <w:numId w:val="28"/>
        </w:numPr>
      </w:pPr>
      <w:bookmarkStart w:id="8" w:name="_Toc135088666"/>
      <w:r w:rsidRPr="004072D9">
        <w:t>Ý tưởng giải quyết</w:t>
      </w:r>
      <w:bookmarkEnd w:id="8"/>
    </w:p>
    <w:p w14:paraId="1F985B18" w14:textId="0C3EEF8B" w:rsidR="005C7BCD" w:rsidRPr="00332A41" w:rsidRDefault="005B03BD" w:rsidP="001029B3">
      <w:pPr>
        <w:pStyle w:val="Heading3"/>
        <w:numPr>
          <w:ilvl w:val="1"/>
          <w:numId w:val="41"/>
        </w:numPr>
      </w:pPr>
      <w:r>
        <w:t xml:space="preserve"> </w:t>
      </w:r>
      <w:bookmarkStart w:id="9" w:name="_Toc135088667"/>
      <w:r w:rsidR="005C7BCD" w:rsidRPr="00332A41">
        <w:t>Đánh giá sơ bộ về bài toán</w:t>
      </w:r>
      <w:bookmarkEnd w:id="9"/>
    </w:p>
    <w:p w14:paraId="0E4C4E58" w14:textId="5FF67848" w:rsidR="005C7BCD" w:rsidRPr="005C7BCD" w:rsidRDefault="005C7BCD" w:rsidP="005F03B1">
      <w:pPr>
        <w:ind w:left="360" w:firstLine="360"/>
        <w:jc w:val="both"/>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Đây là bài toán phân loại ảnh và các ảnh thuộc nhiều lớp khác nhau, gọi tắt thì đây là bài toán phân loại nhiều lớp.</w:t>
      </w:r>
    </w:p>
    <w:p w14:paraId="20662E22" w14:textId="1F4E6D22" w:rsidR="005C7BCD" w:rsidRPr="005B03BD" w:rsidRDefault="005C7BCD" w:rsidP="00DE2D4C">
      <w:pPr>
        <w:pStyle w:val="Heading3"/>
        <w:numPr>
          <w:ilvl w:val="1"/>
          <w:numId w:val="41"/>
        </w:numPr>
      </w:pPr>
      <w:r w:rsidRPr="005B03BD">
        <w:t xml:space="preserve"> </w:t>
      </w:r>
      <w:bookmarkStart w:id="10" w:name="_Toc135088668"/>
      <w:r w:rsidRPr="005B03BD">
        <w:t>Chọn thuật toán</w:t>
      </w:r>
      <w:bookmarkEnd w:id="10"/>
    </w:p>
    <w:p w14:paraId="260E8C18" w14:textId="409DCE9A" w:rsidR="00156F83" w:rsidRPr="00680FA9" w:rsidRDefault="005C7BCD" w:rsidP="00680FA9">
      <w:pPr>
        <w:ind w:left="360" w:firstLine="360"/>
        <w:jc w:val="both"/>
        <w:rPr>
          <w:rFonts w:ascii="Times New Roman" w:eastAsia="Times New Roman" w:hAnsi="Times New Roman" w:cs="Times New Roman"/>
          <w:color w:val="000000"/>
          <w:kern w:val="0"/>
          <w:lang w:eastAsia="en-US"/>
        </w:rPr>
      </w:pPr>
      <w:r w:rsidRPr="005C7BCD">
        <w:rPr>
          <w:rFonts w:ascii="Times New Roman" w:eastAsia="Times New Roman" w:hAnsi="Times New Roman" w:cs="Times New Roman"/>
          <w:color w:val="000000"/>
          <w:kern w:val="0"/>
          <w:lang w:eastAsia="en-US"/>
        </w:rPr>
        <w:t xml:space="preserve">Vì là bài toán phân loại nhiều lớp nên cần có một </w:t>
      </w:r>
      <w:r w:rsidR="0021131E">
        <w:rPr>
          <w:rFonts w:ascii="Times New Roman" w:eastAsia="Times New Roman" w:hAnsi="Times New Roman" w:cs="Times New Roman"/>
          <w:color w:val="000000"/>
          <w:kern w:val="0"/>
          <w:lang w:eastAsia="en-US"/>
        </w:rPr>
        <w:t>thuật toán</w:t>
      </w:r>
      <w:r w:rsidRPr="005C7BCD">
        <w:rPr>
          <w:rFonts w:ascii="Times New Roman" w:eastAsia="Times New Roman" w:hAnsi="Times New Roman" w:cs="Times New Roman"/>
          <w:color w:val="000000"/>
          <w:kern w:val="0"/>
          <w:lang w:eastAsia="en-US"/>
        </w:rPr>
        <w:t xml:space="preserve"> thích hợp để phân lớp cho bài toán này</w:t>
      </w:r>
      <w:r w:rsidR="00D8083E">
        <w:rPr>
          <w:rFonts w:ascii="Times New Roman" w:eastAsia="Times New Roman" w:hAnsi="Times New Roman" w:cs="Times New Roman"/>
          <w:color w:val="000000"/>
          <w:kern w:val="0"/>
          <w:lang w:eastAsia="en-US"/>
        </w:rPr>
        <w:t xml:space="preserve">. Trong bài báo cáo này, </w:t>
      </w:r>
      <w:r w:rsidR="0021131E">
        <w:rPr>
          <w:rFonts w:ascii="Times New Roman" w:eastAsia="Times New Roman" w:hAnsi="Times New Roman" w:cs="Times New Roman"/>
          <w:color w:val="000000"/>
          <w:kern w:val="0"/>
          <w:lang w:eastAsia="en-US"/>
        </w:rPr>
        <w:t xml:space="preserve">chúng ta sẽ sử dụng </w:t>
      </w:r>
      <w:r w:rsidR="00A346F2">
        <w:rPr>
          <w:rFonts w:ascii="Times New Roman" w:eastAsia="Times New Roman" w:hAnsi="Times New Roman" w:cs="Times New Roman"/>
          <w:color w:val="000000"/>
          <w:kern w:val="0"/>
          <w:lang w:eastAsia="en-US"/>
        </w:rPr>
        <w:t xml:space="preserve">hàm </w:t>
      </w:r>
      <w:r w:rsidR="00A346F2">
        <w:rPr>
          <w:rFonts w:ascii="Times New Roman" w:eastAsia="Times New Roman" w:hAnsi="Times New Roman" w:cs="Times New Roman"/>
          <w:b/>
          <w:bCs/>
          <w:color w:val="000000"/>
          <w:kern w:val="0"/>
          <w:lang w:eastAsia="en-US"/>
        </w:rPr>
        <w:t xml:space="preserve">Softmax, </w:t>
      </w:r>
      <w:r w:rsidR="00A346F2">
        <w:rPr>
          <w:rFonts w:ascii="Times New Roman" w:eastAsia="Times New Roman" w:hAnsi="Times New Roman" w:cs="Times New Roman"/>
          <w:color w:val="000000"/>
          <w:kern w:val="0"/>
          <w:lang w:eastAsia="en-US"/>
        </w:rPr>
        <w:t xml:space="preserve">kĩ thuật </w:t>
      </w:r>
      <w:r w:rsidR="00A346F2">
        <w:rPr>
          <w:rFonts w:ascii="Times New Roman" w:eastAsia="Times New Roman" w:hAnsi="Times New Roman" w:cs="Times New Roman"/>
          <w:b/>
          <w:bCs/>
          <w:color w:val="000000"/>
          <w:kern w:val="0"/>
          <w:lang w:eastAsia="en-US"/>
        </w:rPr>
        <w:t>Mini-batch</w:t>
      </w:r>
      <w:r w:rsidR="00BB3A45">
        <w:rPr>
          <w:rFonts w:ascii="Times New Roman" w:eastAsia="Times New Roman" w:hAnsi="Times New Roman" w:cs="Times New Roman"/>
          <w:b/>
          <w:bCs/>
          <w:color w:val="000000"/>
          <w:kern w:val="0"/>
          <w:lang w:eastAsia="en-US"/>
        </w:rPr>
        <w:t xml:space="preserve"> </w:t>
      </w:r>
      <w:r w:rsidR="00EB3FCE">
        <w:rPr>
          <w:rFonts w:ascii="Times New Roman" w:eastAsia="Times New Roman" w:hAnsi="Times New Roman" w:cs="Times New Roman"/>
          <w:b/>
          <w:bCs/>
          <w:color w:val="000000"/>
          <w:kern w:val="0"/>
          <w:lang w:eastAsia="en-US"/>
        </w:rPr>
        <w:t xml:space="preserve">gradient descent </w:t>
      </w:r>
      <w:r w:rsidR="007A6814">
        <w:rPr>
          <w:rFonts w:ascii="Times New Roman" w:eastAsia="Times New Roman" w:hAnsi="Times New Roman" w:cs="Times New Roman"/>
          <w:color w:val="000000"/>
          <w:kern w:val="0"/>
          <w:lang w:eastAsia="en-US"/>
        </w:rPr>
        <w:t xml:space="preserve">và </w:t>
      </w:r>
      <w:r w:rsidR="007A6814">
        <w:rPr>
          <w:rFonts w:ascii="Times New Roman" w:eastAsia="Times New Roman" w:hAnsi="Times New Roman" w:cs="Times New Roman"/>
          <w:b/>
          <w:bCs/>
          <w:color w:val="000000"/>
          <w:kern w:val="0"/>
          <w:lang w:eastAsia="en-US"/>
        </w:rPr>
        <w:t xml:space="preserve">CNN </w:t>
      </w:r>
      <w:r w:rsidR="00BB3A45">
        <w:rPr>
          <w:rFonts w:ascii="Times New Roman" w:eastAsia="Times New Roman" w:hAnsi="Times New Roman" w:cs="Times New Roman"/>
          <w:color w:val="000000"/>
          <w:kern w:val="0"/>
          <w:lang w:eastAsia="en-US"/>
        </w:rPr>
        <w:t>để giải quyết bài toán trên.</w:t>
      </w:r>
      <w:r w:rsidR="00EB3FCE">
        <w:rPr>
          <w:rFonts w:ascii="Times New Roman" w:eastAsia="Times New Roman" w:hAnsi="Times New Roman" w:cs="Times New Roman"/>
          <w:color w:val="000000"/>
          <w:kern w:val="0"/>
          <w:lang w:eastAsia="en-US"/>
        </w:rPr>
        <w:t xml:space="preserve"> </w:t>
      </w:r>
      <w:r w:rsidR="005B6381">
        <w:rPr>
          <w:rFonts w:ascii="Times New Roman" w:eastAsia="Times New Roman" w:hAnsi="Times New Roman" w:cs="Times New Roman"/>
          <w:color w:val="000000"/>
          <w:kern w:val="0"/>
          <w:lang w:eastAsia="en-US"/>
        </w:rPr>
        <w:t>Chi tiết</w:t>
      </w:r>
      <w:r w:rsidR="00EB3FCE">
        <w:rPr>
          <w:rFonts w:ascii="Times New Roman" w:eastAsia="Times New Roman" w:hAnsi="Times New Roman" w:cs="Times New Roman"/>
          <w:color w:val="000000"/>
          <w:kern w:val="0"/>
          <w:lang w:eastAsia="en-US"/>
        </w:rPr>
        <w:t xml:space="preserve"> về các </w:t>
      </w:r>
      <w:r w:rsidR="005B6381">
        <w:rPr>
          <w:rFonts w:ascii="Times New Roman" w:eastAsia="Times New Roman" w:hAnsi="Times New Roman" w:cs="Times New Roman"/>
          <w:color w:val="000000"/>
          <w:kern w:val="0"/>
          <w:lang w:eastAsia="en-US"/>
        </w:rPr>
        <w:t xml:space="preserve">thuật toán và lý do chọn </w:t>
      </w:r>
      <w:r w:rsidR="00680FA9">
        <w:rPr>
          <w:rFonts w:ascii="Times New Roman" w:eastAsia="Times New Roman" w:hAnsi="Times New Roman" w:cs="Times New Roman"/>
          <w:color w:val="000000"/>
          <w:kern w:val="0"/>
          <w:lang w:eastAsia="en-US"/>
        </w:rPr>
        <w:t xml:space="preserve">cho sự lựa chọn này sẽ được </w:t>
      </w:r>
      <w:r w:rsidR="0021131E">
        <w:rPr>
          <w:rFonts w:ascii="Times New Roman" w:eastAsia="Times New Roman" w:hAnsi="Times New Roman" w:cs="Times New Roman"/>
          <w:color w:val="000000"/>
          <w:kern w:val="0"/>
          <w:lang w:eastAsia="en-US"/>
        </w:rPr>
        <w:t>đề cập đến</w:t>
      </w:r>
      <w:r w:rsidR="00680FA9">
        <w:rPr>
          <w:rFonts w:ascii="Times New Roman" w:eastAsia="Times New Roman" w:hAnsi="Times New Roman" w:cs="Times New Roman"/>
          <w:color w:val="000000"/>
          <w:kern w:val="0"/>
          <w:lang w:eastAsia="en-US"/>
        </w:rPr>
        <w:t xml:space="preserve"> ở các mục sau.</w:t>
      </w:r>
    </w:p>
    <w:p w14:paraId="522E4820" w14:textId="4B6DE3B2" w:rsidR="00793615" w:rsidRDefault="00793615" w:rsidP="00793615">
      <w:pPr>
        <w:pStyle w:val="Heading1"/>
        <w:numPr>
          <w:ilvl w:val="0"/>
          <w:numId w:val="27"/>
        </w:numPr>
        <w:jc w:val="left"/>
      </w:pPr>
      <w:bookmarkStart w:id="11" w:name="_Toc135088669"/>
      <w:r>
        <w:lastRenderedPageBreak/>
        <w:t>MINI-BATCH GRADIENT DESCENT (Mini-Batch GD)</w:t>
      </w:r>
      <w:bookmarkEnd w:id="11"/>
    </w:p>
    <w:p w14:paraId="5491D4CE" w14:textId="085EA79A" w:rsidR="00793615" w:rsidRDefault="00793615" w:rsidP="00194DBD">
      <w:pPr>
        <w:pStyle w:val="Heading2"/>
        <w:numPr>
          <w:ilvl w:val="1"/>
          <w:numId w:val="28"/>
        </w:numPr>
      </w:pPr>
      <w:bookmarkStart w:id="12" w:name="_Toc135088670"/>
      <w:r>
        <w:t>Nhắc lại về Gradient Descent (GD)</w:t>
      </w:r>
      <w:bookmarkEnd w:id="12"/>
    </w:p>
    <w:p w14:paraId="23A35D6A" w14:textId="77777777" w:rsidR="00F61AE4" w:rsidRPr="00F61AE4" w:rsidRDefault="00F61AE4" w:rsidP="00F61AE4">
      <w:pPr>
        <w:shd w:val="clear" w:color="auto" w:fill="FFFFFF"/>
        <w:spacing w:after="180"/>
        <w:ind w:left="360" w:firstLine="360"/>
        <w:jc w:val="both"/>
        <w:rPr>
          <w:rFonts w:eastAsia="Times New Roman" w:cstheme="minorHAnsi"/>
          <w:color w:val="000000"/>
          <w:kern w:val="0"/>
          <w:lang w:eastAsia="en-US"/>
        </w:rPr>
      </w:pPr>
      <w:r w:rsidRPr="00F61AE4">
        <w:rPr>
          <w:rFonts w:eastAsia="Times New Roman" w:cstheme="minorHAnsi"/>
          <w:color w:val="000000"/>
          <w:kern w:val="0"/>
          <w:lang w:eastAsia="en-US"/>
        </w:rPr>
        <w:t>Trong học máy nói riêng và toán tối ưu nói chung, việc tìm global minimum của các hàm mất mát là rất khó. Do sự phức tạp khi đạo hàm, dữ liệu có số chiều lớn, hoặc dữ liệu có kích thước lớn nên việc giải phương trình đạo hàm bằng 0 để tìm các điểm local minimum (giá trị nhỏ nhất theo 1 mức độ nào đó) là rất phức tạp, thậm chí bất khả thi.</w:t>
      </w:r>
    </w:p>
    <w:p w14:paraId="4D4377EF" w14:textId="77777777" w:rsidR="00F61AE4" w:rsidRPr="00F61AE4" w:rsidRDefault="00F61AE4" w:rsidP="00F61AE4">
      <w:pPr>
        <w:shd w:val="clear" w:color="auto" w:fill="FFFFFF"/>
        <w:spacing w:after="180"/>
        <w:ind w:left="360" w:firstLine="360"/>
        <w:jc w:val="both"/>
        <w:rPr>
          <w:rFonts w:eastAsia="Times New Roman" w:cstheme="minorHAnsi"/>
          <w:color w:val="000000"/>
          <w:kern w:val="0"/>
          <w:lang w:eastAsia="en-US"/>
        </w:rPr>
      </w:pPr>
      <w:r w:rsidRPr="00F61AE4">
        <w:rPr>
          <w:rFonts w:eastAsia="Times New Roman" w:cstheme="minorHAnsi"/>
          <w:color w:val="000000"/>
          <w:kern w:val="0"/>
          <w:lang w:eastAsia="en-US"/>
        </w:rPr>
        <w:t xml:space="preserve">Hướng tiếp cận phổ biến là xuất phát từ một điểm gần với nghiệm của bài toán, dùng vòng lặp để tiến dần đến điểm làm đạo hàm bằng 0. </w:t>
      </w:r>
    </w:p>
    <w:p w14:paraId="390A7470" w14:textId="305CF028" w:rsidR="00AD65D9" w:rsidRDefault="00F61AE4" w:rsidP="00F61AE4">
      <w:pPr>
        <w:shd w:val="clear" w:color="auto" w:fill="FFFFFF"/>
        <w:spacing w:after="180"/>
        <w:ind w:left="360" w:firstLine="360"/>
        <w:jc w:val="both"/>
        <w:rPr>
          <w:rFonts w:eastAsia="Times New Roman" w:cstheme="minorHAnsi"/>
          <w:color w:val="000000"/>
          <w:kern w:val="0"/>
          <w:lang w:eastAsia="en-US"/>
        </w:rPr>
      </w:pPr>
      <w:r w:rsidRPr="00F61AE4">
        <w:rPr>
          <w:rFonts w:eastAsia="Times New Roman" w:cstheme="minorHAnsi"/>
          <w:color w:val="000000"/>
          <w:kern w:val="0"/>
          <w:lang w:eastAsia="en-US"/>
        </w:rPr>
        <w:t>Gradient Descent (GD) và các biến thể của nó là một trong những phương pháp được dùng nhiều nhất.</w:t>
      </w:r>
    </w:p>
    <w:p w14:paraId="02D03A20" w14:textId="77777777" w:rsidR="00FC48A1" w:rsidRPr="00B65B1C" w:rsidRDefault="00AD65D9" w:rsidP="00FC48A1">
      <w:pPr>
        <w:shd w:val="clear" w:color="auto" w:fill="FFFFFF"/>
        <w:spacing w:after="180"/>
        <w:ind w:left="360" w:firstLine="360"/>
        <w:jc w:val="both"/>
        <w:rPr>
          <w:rFonts w:eastAsia="Times New Roman" w:cstheme="minorHAnsi"/>
          <w:b/>
          <w:bCs/>
          <w:color w:val="000000"/>
          <w:kern w:val="0"/>
          <w:lang w:eastAsia="en-US"/>
        </w:rPr>
      </w:pPr>
      <w:r w:rsidRPr="00AD65D9">
        <w:rPr>
          <w:rFonts w:eastAsia="Times New Roman" w:cstheme="minorHAnsi"/>
          <w:b/>
          <w:bCs/>
          <w:color w:val="000000"/>
          <w:kern w:val="0"/>
          <w:lang w:eastAsia="en-US"/>
        </w:rPr>
        <w:t>Thuật toán Gradient Descent:</w:t>
      </w:r>
    </w:p>
    <w:p w14:paraId="5ED3BA16" w14:textId="5C71D356" w:rsidR="00FC48A1" w:rsidRPr="00FC48A1" w:rsidRDefault="00AD65D9" w:rsidP="00FC48A1">
      <w:pPr>
        <w:pStyle w:val="ListParagraph"/>
        <w:numPr>
          <w:ilvl w:val="1"/>
          <w:numId w:val="28"/>
        </w:numPr>
        <w:shd w:val="clear" w:color="auto" w:fill="FFFFFF"/>
        <w:spacing w:after="180"/>
        <w:jc w:val="both"/>
        <w:rPr>
          <w:rFonts w:eastAsia="Times New Roman" w:cstheme="minorHAnsi"/>
          <w:color w:val="000000"/>
          <w:kern w:val="0"/>
          <w:lang w:eastAsia="en-US"/>
        </w:rPr>
      </w:pPr>
      <w:r w:rsidRPr="00FC48A1">
        <w:rPr>
          <w:rFonts w:eastAsia="Times New Roman" w:cstheme="minorHAnsi"/>
          <w:color w:val="000000"/>
          <w:kern w:val="0"/>
          <w:lang w:eastAsia="en-US"/>
        </w:rPr>
        <w:t>Dự đoán một điểm khởi tạo </w:t>
      </w:r>
      <m:oMath>
        <m:r>
          <w:rPr>
            <w:rFonts w:ascii="Cambria Math" w:eastAsia="Times New Roman" w:hAnsi="Cambria Math" w:cstheme="minorHAnsi"/>
            <w:color w:val="000000"/>
            <w:kern w:val="0"/>
            <w:lang w:eastAsia="en-US"/>
          </w:rPr>
          <m:t>θ=</m:t>
        </m:r>
        <m:sSub>
          <m:sSubPr>
            <m:ctrlPr>
              <w:rPr>
                <w:rFonts w:ascii="Cambria Math" w:eastAsia="Times New Roman" w:hAnsi="Cambria Math" w:cstheme="minorHAnsi"/>
                <w:i/>
                <w:color w:val="000000"/>
                <w:kern w:val="0"/>
                <w:lang w:eastAsia="en-US"/>
              </w:rPr>
            </m:ctrlPr>
          </m:sSubPr>
          <m:e>
            <m:r>
              <w:rPr>
                <w:rFonts w:ascii="Cambria Math" w:eastAsia="Times New Roman" w:hAnsi="Cambria Math" w:cstheme="minorHAnsi"/>
                <w:color w:val="000000"/>
                <w:kern w:val="0"/>
                <w:lang w:eastAsia="en-US"/>
              </w:rPr>
              <m:t>θ</m:t>
            </m:r>
          </m:e>
          <m:sub>
            <m:r>
              <w:rPr>
                <w:rFonts w:ascii="Cambria Math" w:eastAsia="Times New Roman" w:hAnsi="Cambria Math" w:cstheme="minorHAnsi"/>
                <w:color w:val="000000"/>
                <w:kern w:val="0"/>
                <w:lang w:eastAsia="en-US"/>
              </w:rPr>
              <m:t>0</m:t>
            </m:r>
          </m:sub>
        </m:sSub>
      </m:oMath>
      <w:r w:rsidRPr="00FC48A1">
        <w:rPr>
          <w:rFonts w:eastAsia="Times New Roman" w:cstheme="minorHAnsi"/>
          <w:color w:val="000000"/>
          <w:kern w:val="0"/>
          <w:lang w:eastAsia="en-US"/>
        </w:rPr>
        <w:t>.</w:t>
      </w:r>
    </w:p>
    <w:p w14:paraId="592CE20A" w14:textId="0CE2B6AE" w:rsidR="00AD65D9" w:rsidRPr="00FC48A1" w:rsidRDefault="00AD65D9" w:rsidP="00FC48A1">
      <w:pPr>
        <w:pStyle w:val="ListParagraph"/>
        <w:numPr>
          <w:ilvl w:val="1"/>
          <w:numId w:val="28"/>
        </w:numPr>
        <w:shd w:val="clear" w:color="auto" w:fill="FFFFFF"/>
        <w:spacing w:after="180"/>
        <w:jc w:val="both"/>
        <w:rPr>
          <w:rFonts w:eastAsia="Times New Roman" w:cstheme="minorHAnsi"/>
          <w:color w:val="000000"/>
          <w:kern w:val="0"/>
          <w:lang w:eastAsia="en-US"/>
        </w:rPr>
      </w:pPr>
      <w:r w:rsidRPr="00FC48A1">
        <w:rPr>
          <w:rFonts w:eastAsia="Times New Roman" w:cstheme="minorHAnsi"/>
          <w:color w:val="000000"/>
          <w:kern w:val="0"/>
          <w:lang w:eastAsia="en-US"/>
        </w:rPr>
        <w:t>Cập nhật </w:t>
      </w:r>
      <m:oMath>
        <m:r>
          <w:rPr>
            <w:rFonts w:ascii="Cambria Math" w:eastAsia="Times New Roman" w:hAnsi="Cambria Math" w:cstheme="minorHAnsi"/>
            <w:color w:val="000000"/>
            <w:kern w:val="0"/>
            <w:lang w:eastAsia="en-US"/>
          </w:rPr>
          <m:t>θ</m:t>
        </m:r>
      </m:oMath>
      <w:r w:rsidRPr="00FC48A1">
        <w:rPr>
          <w:rFonts w:eastAsia="Times New Roman" w:cstheme="minorHAnsi"/>
          <w:color w:val="000000"/>
          <w:kern w:val="0"/>
          <w:lang w:eastAsia="en-US"/>
        </w:rPr>
        <w:t> đến khi đạt được kết quả chấp nhận được:</w:t>
      </w:r>
    </w:p>
    <w:p w14:paraId="6720AF4F" w14:textId="7EC48B31" w:rsidR="00C524BC" w:rsidRPr="009114A1" w:rsidRDefault="00C524BC" w:rsidP="006F60E2">
      <w:pPr>
        <w:shd w:val="clear" w:color="auto" w:fill="FFFFFF"/>
        <w:spacing w:after="180"/>
        <w:ind w:left="360" w:firstLine="0"/>
        <w:jc w:val="both"/>
        <w:rPr>
          <w:color w:val="202124"/>
          <w:shd w:val="clear" w:color="auto" w:fill="FFFFFF"/>
        </w:rPr>
      </w:pPr>
      <m:oMathPara>
        <m:oMath>
          <m:r>
            <w:rPr>
              <w:rFonts w:ascii="Cambria Math" w:hAnsi="Cambria Math"/>
              <w:color w:val="202124"/>
              <w:shd w:val="clear" w:color="auto" w:fill="FFFFFF"/>
            </w:rPr>
            <m:t>θ=θ-η</m:t>
          </m:r>
          <m:sSub>
            <m:sSubPr>
              <m:ctrlPr>
                <w:rPr>
                  <w:rFonts w:ascii="Cambria Math" w:hAnsi="Cambria Math"/>
                  <w:i/>
                  <w:color w:val="202124"/>
                  <w:shd w:val="clear" w:color="auto" w:fill="FFFFFF"/>
                </w:rPr>
              </m:ctrlPr>
            </m:sSubPr>
            <m:e>
              <m:r>
                <w:rPr>
                  <w:rFonts w:ascii="Cambria Math" w:hAnsi="Cambria Math" w:cs="Cambria Math"/>
                  <w:color w:val="202124"/>
                  <w:shd w:val="clear" w:color="auto" w:fill="FFFFFF"/>
                </w:rPr>
                <m:t>∇</m:t>
              </m:r>
              <m:ctrlPr>
                <w:rPr>
                  <w:rFonts w:ascii="Cambria Math" w:hAnsi="Cambria Math" w:cs="Cambria Math"/>
                  <w:i/>
                  <w:color w:val="202124"/>
                  <w:shd w:val="clear" w:color="auto" w:fill="FFFFFF"/>
                </w:rPr>
              </m:ctrlPr>
            </m:e>
            <m:sub>
              <m:r>
                <w:rPr>
                  <w:rFonts w:ascii="Cambria Math" w:hAnsi="Cambria Math" w:cs="Roboto"/>
                  <w:color w:val="202124"/>
                  <w:shd w:val="clear" w:color="auto" w:fill="FFFFFF"/>
                </w:rPr>
                <m:t>θ</m:t>
              </m:r>
            </m:sub>
          </m:sSub>
          <m:r>
            <w:rPr>
              <w:rFonts w:ascii="Cambria Math" w:hAnsi="Cambria Math"/>
              <w:color w:val="202124"/>
              <w:shd w:val="clear" w:color="auto" w:fill="FFFFFF"/>
            </w:rPr>
            <m:t xml:space="preserve"> J(</m:t>
          </m:r>
          <m:r>
            <w:rPr>
              <w:rFonts w:ascii="Cambria Math" w:hAnsi="Cambria Math" w:cs="Roboto"/>
              <w:color w:val="202124"/>
              <w:shd w:val="clear" w:color="auto" w:fill="FFFFFF"/>
            </w:rPr>
            <m:t>θ</m:t>
          </m:r>
          <m:r>
            <w:rPr>
              <w:rFonts w:ascii="Cambria Math" w:hAnsi="Cambria Math"/>
              <w:color w:val="202124"/>
              <w:shd w:val="clear" w:color="auto" w:fill="FFFFFF"/>
            </w:rPr>
            <m:t>)</m:t>
          </m:r>
        </m:oMath>
      </m:oMathPara>
    </w:p>
    <w:p w14:paraId="69E34766" w14:textId="248E41F3" w:rsidR="009114A1" w:rsidRPr="009114A1" w:rsidRDefault="009114A1" w:rsidP="009114A1">
      <w:pPr>
        <w:shd w:val="clear" w:color="auto" w:fill="FFFFFF"/>
        <w:spacing w:after="180"/>
        <w:ind w:left="360" w:firstLine="0"/>
        <w:jc w:val="center"/>
        <w:rPr>
          <w:rFonts w:eastAsia="Times New Roman" w:cstheme="minorHAnsi"/>
          <w:color w:val="000000"/>
          <w:kern w:val="0"/>
          <w:lang w:eastAsia="en-US"/>
        </w:rPr>
      </w:pPr>
      <w:r w:rsidRPr="009114A1">
        <w:rPr>
          <w:rFonts w:eastAsia="Times New Roman" w:cstheme="minorHAnsi"/>
          <w:color w:val="000000"/>
          <w:kern w:val="0"/>
          <w:lang w:eastAsia="en-US"/>
        </w:rPr>
        <w:t>với </w:t>
      </w:r>
      <m:oMath>
        <m:sSub>
          <m:sSubPr>
            <m:ctrlPr>
              <w:rPr>
                <w:rFonts w:ascii="Cambria Math" w:eastAsia="Times New Roman" w:hAnsi="Cambria Math" w:cstheme="minorHAnsi"/>
                <w:color w:val="000000"/>
                <w:kern w:val="0"/>
                <w:lang w:eastAsia="en-US"/>
              </w:rPr>
            </m:ctrlPr>
          </m:sSubPr>
          <m:e>
            <m:r>
              <w:rPr>
                <w:rFonts w:ascii="Cambria Math" w:eastAsia="Times New Roman" w:hAnsi="Cambria Math" w:cs="Cambria Math"/>
                <w:color w:val="000000"/>
                <w:kern w:val="0"/>
                <w:lang w:eastAsia="en-US"/>
              </w:rPr>
              <m:t>∇</m:t>
            </m:r>
            <m:ctrlPr>
              <w:rPr>
                <w:rFonts w:ascii="Cambria Math" w:eastAsia="Times New Roman" w:hAnsi="Cambria Math" w:cs="Cambria Math"/>
                <w:color w:val="000000"/>
                <w:kern w:val="0"/>
                <w:lang w:eastAsia="en-US"/>
              </w:rPr>
            </m:ctrlPr>
          </m:e>
          <m:sub>
            <m:r>
              <w:rPr>
                <w:rFonts w:ascii="Cambria Math" w:eastAsia="Times New Roman" w:hAnsi="Cambria Math" w:cstheme="minorHAnsi"/>
                <w:color w:val="000000"/>
                <w:kern w:val="0"/>
                <w:lang w:eastAsia="en-US"/>
              </w:rPr>
              <m:t>θ</m:t>
            </m:r>
          </m:sub>
        </m:sSub>
        <m:r>
          <m:rPr>
            <m:sty m:val="p"/>
          </m:rPr>
          <w:rPr>
            <w:rFonts w:ascii="Cambria Math" w:eastAsia="Times New Roman" w:hAnsi="Cambria Math" w:cstheme="minorHAnsi"/>
            <w:color w:val="000000"/>
            <w:kern w:val="0"/>
            <w:lang w:eastAsia="en-US"/>
          </w:rPr>
          <m:t xml:space="preserve"> </m:t>
        </m:r>
        <m:r>
          <w:rPr>
            <w:rFonts w:ascii="Cambria Math" w:eastAsia="Times New Roman" w:hAnsi="Cambria Math" w:cstheme="minorHAnsi"/>
            <w:color w:val="000000"/>
            <w:kern w:val="0"/>
            <w:lang w:eastAsia="en-US"/>
          </w:rPr>
          <m:t>J</m:t>
        </m:r>
        <m:r>
          <m:rPr>
            <m:sty m:val="p"/>
          </m:rPr>
          <w:rPr>
            <w:rFonts w:ascii="Cambria Math" w:eastAsia="Times New Roman" w:hAnsi="Cambria Math" w:cstheme="minorHAnsi"/>
            <w:color w:val="000000"/>
            <w:kern w:val="0"/>
            <w:lang w:eastAsia="en-US"/>
          </w:rPr>
          <m:t>(</m:t>
        </m:r>
        <m:r>
          <w:rPr>
            <w:rFonts w:ascii="Cambria Math" w:eastAsia="Times New Roman" w:hAnsi="Cambria Math" w:cstheme="minorHAnsi"/>
            <w:color w:val="000000"/>
            <w:kern w:val="0"/>
            <w:lang w:eastAsia="en-US"/>
          </w:rPr>
          <m:t>θ</m:t>
        </m:r>
        <m:r>
          <m:rPr>
            <m:sty m:val="p"/>
          </m:rPr>
          <w:rPr>
            <w:rFonts w:ascii="Cambria Math" w:eastAsia="Times New Roman" w:hAnsi="Cambria Math" w:cstheme="minorHAnsi"/>
            <w:color w:val="000000"/>
            <w:kern w:val="0"/>
            <w:lang w:eastAsia="en-US"/>
          </w:rPr>
          <m:t>)</m:t>
        </m:r>
      </m:oMath>
      <w:r w:rsidRPr="009114A1">
        <w:rPr>
          <w:rFonts w:eastAsia="Times New Roman" w:cstheme="minorHAnsi"/>
          <w:color w:val="000000"/>
          <w:kern w:val="0"/>
          <w:lang w:eastAsia="en-US"/>
        </w:rPr>
        <w:t> là đạo hàm của hàm mất mát tại </w:t>
      </w:r>
      <m:oMath>
        <m:r>
          <w:rPr>
            <w:rFonts w:ascii="Cambria Math" w:eastAsia="Times New Roman" w:hAnsi="Cambria Math" w:cstheme="minorHAnsi"/>
            <w:color w:val="000000"/>
            <w:kern w:val="0"/>
            <w:lang w:eastAsia="en-US"/>
          </w:rPr>
          <m:t>θ</m:t>
        </m:r>
      </m:oMath>
    </w:p>
    <w:p w14:paraId="799DD33A" w14:textId="6F7FA46A" w:rsidR="00793615" w:rsidRDefault="00793615" w:rsidP="00194DBD">
      <w:pPr>
        <w:pStyle w:val="Heading2"/>
        <w:numPr>
          <w:ilvl w:val="0"/>
          <w:numId w:val="44"/>
        </w:numPr>
      </w:pPr>
      <w:bookmarkStart w:id="13" w:name="_Toc135088671"/>
      <w:r>
        <w:t>Mini-Batch GD</w:t>
      </w:r>
      <w:bookmarkEnd w:id="13"/>
    </w:p>
    <w:p w14:paraId="0BA4B76B" w14:textId="6F1C573E" w:rsidR="004A78EC" w:rsidRDefault="00F040DE" w:rsidP="00655A52">
      <w:pPr>
        <w:shd w:val="clear" w:color="auto" w:fill="FFFFFF"/>
        <w:ind w:left="360" w:firstLine="360"/>
        <w:jc w:val="both"/>
        <w:rPr>
          <w:rFonts w:eastAsia="Times New Roman" w:cstheme="minorHAnsi"/>
          <w:kern w:val="0"/>
          <w:lang w:eastAsia="en-US"/>
        </w:rPr>
      </w:pPr>
      <w:r w:rsidRPr="00F040DE">
        <w:rPr>
          <w:rFonts w:eastAsia="Times New Roman" w:cstheme="minorHAnsi"/>
          <w:color w:val="000000"/>
          <w:kern w:val="0"/>
          <w:lang w:eastAsia="en-US"/>
        </w:rPr>
        <w:t>Mini-Batch GD</w:t>
      </w:r>
      <w:r>
        <w:rPr>
          <w:rFonts w:eastAsia="Times New Roman" w:cstheme="minorHAnsi"/>
          <w:color w:val="000000"/>
          <w:kern w:val="0"/>
          <w:lang w:eastAsia="en-US"/>
        </w:rPr>
        <w:t xml:space="preserve"> là một biến thể của GD</w:t>
      </w:r>
      <w:r w:rsidR="00655A52">
        <w:rPr>
          <w:rFonts w:eastAsia="Times New Roman" w:cstheme="minorHAnsi"/>
          <w:kern w:val="0"/>
          <w:lang w:eastAsia="en-US"/>
        </w:rPr>
        <w:t xml:space="preserve">. </w:t>
      </w:r>
      <w:r w:rsidR="00787D71">
        <w:rPr>
          <w:rFonts w:eastAsia="Times New Roman" w:cstheme="minorHAnsi"/>
          <w:color w:val="000000"/>
          <w:kern w:val="0"/>
          <w:lang w:eastAsia="en-US"/>
        </w:rPr>
        <w:t>Thuật toán</w:t>
      </w:r>
      <w:r w:rsidRPr="00F040DE">
        <w:rPr>
          <w:rFonts w:eastAsia="Times New Roman" w:cstheme="minorHAnsi"/>
          <w:color w:val="000000"/>
          <w:kern w:val="0"/>
          <w:lang w:eastAsia="en-US"/>
        </w:rPr>
        <w:t xml:space="preserve"> có nhiều lợi ích, gồm:</w:t>
      </w:r>
    </w:p>
    <w:p w14:paraId="1D0781BD" w14:textId="1C903809" w:rsidR="004A78EC" w:rsidRPr="00C524BC" w:rsidRDefault="00F040DE" w:rsidP="00C524BC">
      <w:pPr>
        <w:pStyle w:val="ListParagraph"/>
        <w:numPr>
          <w:ilvl w:val="0"/>
          <w:numId w:val="36"/>
        </w:numPr>
        <w:shd w:val="clear" w:color="auto" w:fill="FFFFFF"/>
        <w:jc w:val="both"/>
        <w:rPr>
          <w:rFonts w:eastAsia="Times New Roman" w:cstheme="minorHAnsi"/>
          <w:kern w:val="0"/>
          <w:lang w:eastAsia="en-US"/>
        </w:rPr>
      </w:pPr>
      <w:r w:rsidRPr="00C524BC">
        <w:rPr>
          <w:rFonts w:eastAsia="Times New Roman" w:cstheme="minorHAnsi"/>
          <w:color w:val="000000"/>
          <w:kern w:val="0"/>
          <w:lang w:eastAsia="en-US"/>
        </w:rPr>
        <w:t>Hiệu quả tính toán: Mini-batch GD có thể tính toán gradient nhanh hơn GD thông thường, vì nó chỉ tính toán gradient trên một tập con của dữ liệu huấn luyện.</w:t>
      </w:r>
    </w:p>
    <w:p w14:paraId="587EB06A" w14:textId="63C27E85" w:rsidR="004A78EC" w:rsidRPr="00C524BC" w:rsidRDefault="00F040DE" w:rsidP="00C524BC">
      <w:pPr>
        <w:pStyle w:val="ListParagraph"/>
        <w:numPr>
          <w:ilvl w:val="0"/>
          <w:numId w:val="36"/>
        </w:numPr>
        <w:shd w:val="clear" w:color="auto" w:fill="FFFFFF"/>
        <w:jc w:val="both"/>
        <w:rPr>
          <w:rFonts w:eastAsia="Times New Roman" w:cstheme="minorHAnsi"/>
          <w:kern w:val="0"/>
          <w:lang w:eastAsia="en-US"/>
        </w:rPr>
      </w:pPr>
      <w:r w:rsidRPr="00C524BC">
        <w:rPr>
          <w:rFonts w:eastAsia="Times New Roman" w:cstheme="minorHAnsi"/>
          <w:color w:val="000000"/>
          <w:kern w:val="0"/>
          <w:lang w:eastAsia="en-US"/>
        </w:rPr>
        <w:t>Tăng tốc độ hội tụ: Mini-batch GD thường hội tụ nhanh hơn GD</w:t>
      </w:r>
      <w:r w:rsidR="007B685E" w:rsidRPr="00C524BC">
        <w:rPr>
          <w:rFonts w:eastAsia="Times New Roman" w:cstheme="minorHAnsi"/>
          <w:color w:val="000000"/>
          <w:kern w:val="0"/>
          <w:lang w:eastAsia="en-US"/>
        </w:rPr>
        <w:t xml:space="preserve"> </w:t>
      </w:r>
      <w:r w:rsidRPr="00C524BC">
        <w:rPr>
          <w:rFonts w:eastAsia="Times New Roman" w:cstheme="minorHAnsi"/>
          <w:color w:val="000000"/>
          <w:kern w:val="0"/>
          <w:lang w:eastAsia="en-US"/>
        </w:rPr>
        <w:t>thông thường, vì nó cho phép các bước cập nhật trọng số được thực hiện nhanh hơn.</w:t>
      </w:r>
    </w:p>
    <w:p w14:paraId="3E820BB1" w14:textId="43CEBEDE" w:rsidR="004A78EC" w:rsidRPr="00C524BC" w:rsidRDefault="00F040DE" w:rsidP="00C524BC">
      <w:pPr>
        <w:pStyle w:val="ListParagraph"/>
        <w:numPr>
          <w:ilvl w:val="0"/>
          <w:numId w:val="36"/>
        </w:numPr>
        <w:shd w:val="clear" w:color="auto" w:fill="FFFFFF"/>
        <w:jc w:val="both"/>
        <w:rPr>
          <w:rFonts w:eastAsia="Times New Roman" w:cstheme="minorHAnsi"/>
          <w:kern w:val="0"/>
          <w:lang w:eastAsia="en-US"/>
        </w:rPr>
      </w:pPr>
      <w:r w:rsidRPr="00C524BC">
        <w:rPr>
          <w:rFonts w:eastAsia="Times New Roman" w:cstheme="minorHAnsi"/>
          <w:color w:val="000000"/>
          <w:kern w:val="0"/>
          <w:lang w:eastAsia="en-US"/>
        </w:rPr>
        <w:lastRenderedPageBreak/>
        <w:t xml:space="preserve">Tránh bị rơi vào cực tiểu cục bộ: </w:t>
      </w:r>
      <w:r w:rsidR="00F54F3A" w:rsidRPr="00C524BC">
        <w:rPr>
          <w:rFonts w:eastAsia="Times New Roman" w:cstheme="minorHAnsi"/>
          <w:color w:val="000000"/>
          <w:kern w:val="0"/>
          <w:lang w:eastAsia="en-US"/>
        </w:rPr>
        <w:t xml:space="preserve">vì </w:t>
      </w:r>
      <w:r w:rsidRPr="00C524BC">
        <w:rPr>
          <w:rFonts w:eastAsia="Times New Roman" w:cstheme="minorHAnsi"/>
          <w:color w:val="000000"/>
          <w:kern w:val="0"/>
          <w:lang w:eastAsia="en-US"/>
        </w:rPr>
        <w:t>Mini-batch GD cho phép mô hình đưa ra các bước đi lớn hơn khi gradient có giá trị lớn.</w:t>
      </w:r>
    </w:p>
    <w:p w14:paraId="62EF74D2" w14:textId="13EE0393" w:rsidR="003B47B7" w:rsidRDefault="00155A5B" w:rsidP="00113C4F">
      <w:pPr>
        <w:shd w:val="clear" w:color="auto" w:fill="FFFFFF"/>
        <w:spacing w:after="180"/>
        <w:ind w:left="360" w:firstLine="360"/>
        <w:jc w:val="both"/>
      </w:pPr>
      <w:r w:rsidRPr="00155A5B">
        <w:rPr>
          <w:rFonts w:eastAsia="Times New Roman" w:cstheme="minorHAnsi"/>
          <w:color w:val="000000"/>
          <w:kern w:val="0"/>
          <w:lang w:eastAsia="en-US"/>
        </w:rPr>
        <w:t>Mini-batch GD bắt đầu mỗi epoch bằng việc xáo trộn ngẫu nhiên dữ liệu rồi chia toàn bộ dữ liệu thành các mini</w:t>
      </w:r>
      <w:r w:rsidR="00F144B3">
        <w:rPr>
          <w:rFonts w:eastAsia="Times New Roman" w:cstheme="minorHAnsi"/>
          <w:color w:val="000000"/>
          <w:kern w:val="0"/>
          <w:lang w:eastAsia="en-US"/>
        </w:rPr>
        <w:t>-</w:t>
      </w:r>
      <w:r w:rsidRPr="00155A5B">
        <w:rPr>
          <w:rFonts w:eastAsia="Times New Roman" w:cstheme="minorHAnsi"/>
          <w:color w:val="000000"/>
          <w:kern w:val="0"/>
          <w:lang w:eastAsia="en-US"/>
        </w:rPr>
        <w:t>batch, mỗi mini</w:t>
      </w:r>
      <w:r w:rsidR="00F144B3">
        <w:rPr>
          <w:rFonts w:eastAsia="Times New Roman" w:cstheme="minorHAnsi"/>
          <w:color w:val="000000"/>
          <w:kern w:val="0"/>
          <w:lang w:eastAsia="en-US"/>
        </w:rPr>
        <w:t>-</w:t>
      </w:r>
      <w:r w:rsidRPr="00155A5B">
        <w:rPr>
          <w:rFonts w:eastAsia="Times New Roman" w:cstheme="minorHAnsi"/>
          <w:color w:val="000000"/>
          <w:kern w:val="0"/>
          <w:lang w:eastAsia="en-US"/>
        </w:rPr>
        <w:t xml:space="preserve">batch có n điểm dữ liệu (trừ mini-batch cuối có thể có ít hơn nếu </w:t>
      </w:r>
      <w:r w:rsidR="00FB24D6">
        <w:rPr>
          <w:rFonts w:eastAsia="Times New Roman" w:cstheme="minorHAnsi"/>
          <w:color w:val="000000"/>
          <w:kern w:val="0"/>
          <w:lang w:eastAsia="en-US"/>
        </w:rPr>
        <w:t>số lượng mẫu dữ liệu</w:t>
      </w:r>
      <w:r w:rsidRPr="00155A5B">
        <w:rPr>
          <w:rFonts w:eastAsia="Times New Roman" w:cstheme="minorHAnsi"/>
          <w:color w:val="000000"/>
          <w:kern w:val="0"/>
          <w:lang w:eastAsia="en-US"/>
        </w:rPr>
        <w:t xml:space="preserve"> không chia hết cho n). Mỗi lần cập nhật, thuật toán này lấy ra một mini batch để tính toán đạo hàm</w:t>
      </w:r>
      <w:r w:rsidR="00C9551E">
        <w:rPr>
          <w:rFonts w:eastAsia="Times New Roman" w:cstheme="minorHAnsi"/>
          <w:color w:val="000000"/>
          <w:kern w:val="0"/>
          <w:lang w:eastAsia="en-US"/>
        </w:rPr>
        <w:t xml:space="preserve"> của hàm mất</w:t>
      </w:r>
      <w:r w:rsidRPr="00155A5B">
        <w:rPr>
          <w:rFonts w:eastAsia="Times New Roman" w:cstheme="minorHAnsi"/>
          <w:color w:val="000000"/>
          <w:kern w:val="0"/>
          <w:lang w:eastAsia="en-US"/>
        </w:rPr>
        <w:t xml:space="preserve"> rồi cập nhật</w:t>
      </w:r>
      <w:r w:rsidR="00113C4F">
        <w:rPr>
          <w:rFonts w:eastAsia="Times New Roman" w:cstheme="minorHAnsi"/>
          <w:color w:val="000000"/>
          <w:kern w:val="0"/>
          <w:lang w:eastAsia="en-US"/>
        </w:rPr>
        <w:t>:</w:t>
      </w:r>
    </w:p>
    <w:p w14:paraId="5F9B40B6" w14:textId="77777777" w:rsidR="003B47B7" w:rsidRDefault="00793615" w:rsidP="003B47B7">
      <w:pPr>
        <w:shd w:val="clear" w:color="auto" w:fill="FFFFFF"/>
        <w:spacing w:after="180"/>
        <w:ind w:left="360" w:firstLine="0"/>
        <w:jc w:val="both"/>
      </w:pPr>
      <m:oMathPara>
        <m:oMath>
          <m:r>
            <w:rPr>
              <w:rFonts w:ascii="Cambria Math" w:hAnsi="Cambria Math"/>
              <w:color w:val="202124"/>
              <w:shd w:val="clear" w:color="auto" w:fill="FFFFFF"/>
            </w:rPr>
            <m:t>θ=θ-η</m:t>
          </m:r>
          <m:sSub>
            <m:sSubPr>
              <m:ctrlPr>
                <w:rPr>
                  <w:rFonts w:ascii="Cambria Math" w:hAnsi="Cambria Math"/>
                  <w:i/>
                  <w:color w:val="202124"/>
                  <w:shd w:val="clear" w:color="auto" w:fill="FFFFFF"/>
                </w:rPr>
              </m:ctrlPr>
            </m:sSubPr>
            <m:e>
              <m:r>
                <w:rPr>
                  <w:rFonts w:ascii="Cambria Math" w:hAnsi="Cambria Math" w:cs="Cambria Math"/>
                  <w:color w:val="202124"/>
                  <w:shd w:val="clear" w:color="auto" w:fill="FFFFFF"/>
                </w:rPr>
                <m:t>∇</m:t>
              </m:r>
              <m:ctrlPr>
                <w:rPr>
                  <w:rFonts w:ascii="Cambria Math" w:hAnsi="Cambria Math" w:cs="Cambria Math"/>
                  <w:i/>
                  <w:color w:val="202124"/>
                  <w:shd w:val="clear" w:color="auto" w:fill="FFFFFF"/>
                </w:rPr>
              </m:ctrlPr>
            </m:e>
            <m:sub>
              <m:r>
                <w:rPr>
                  <w:rFonts w:ascii="Cambria Math" w:hAnsi="Cambria Math" w:cs="Roboto"/>
                  <w:color w:val="202124"/>
                  <w:shd w:val="clear" w:color="auto" w:fill="FFFFFF"/>
                </w:rPr>
                <m:t>θ</m:t>
              </m:r>
            </m:sub>
          </m:sSub>
          <m:r>
            <w:rPr>
              <w:rFonts w:ascii="Cambria Math" w:hAnsi="Cambria Math"/>
              <w:color w:val="202124"/>
              <w:shd w:val="clear" w:color="auto" w:fill="FFFFFF"/>
            </w:rPr>
            <m:t xml:space="preserve"> J(</m:t>
          </m:r>
          <m:r>
            <w:rPr>
              <w:rFonts w:ascii="Cambria Math" w:hAnsi="Cambria Math" w:cs="Roboto"/>
              <w:color w:val="202124"/>
              <w:shd w:val="clear" w:color="auto" w:fill="FFFFFF"/>
            </w:rPr>
            <m:t>θ</m:t>
          </m:r>
          <m:r>
            <w:rPr>
              <w:rFonts w:ascii="Cambria Math" w:hAnsi="Cambria Math"/>
              <w:color w:val="202124"/>
              <w:shd w:val="clear" w:color="auto" w:fill="FFFFFF"/>
            </w:rPr>
            <m:t xml:space="preserve">; </m:t>
          </m:r>
          <m:sSub>
            <m:sSubPr>
              <m:ctrlPr>
                <w:rPr>
                  <w:rFonts w:ascii="Cambria Math" w:hAnsi="Cambria Math"/>
                  <w:i/>
                  <w:color w:val="202124"/>
                  <w:shd w:val="clear" w:color="auto" w:fill="FFFFFF"/>
                </w:rPr>
              </m:ctrlPr>
            </m:sSubPr>
            <m:e>
              <m:r>
                <w:rPr>
                  <w:rFonts w:ascii="Cambria Math" w:hAnsi="Cambria Math"/>
                  <w:color w:val="202124"/>
                  <w:shd w:val="clear" w:color="auto" w:fill="FFFFFF"/>
                </w:rPr>
                <m:t>x</m:t>
              </m:r>
            </m:e>
            <m:sub>
              <m:r>
                <w:rPr>
                  <w:rFonts w:ascii="Cambria Math" w:hAnsi="Cambria Math"/>
                  <w:color w:val="202124"/>
                  <w:shd w:val="clear" w:color="auto" w:fill="FFFFFF"/>
                </w:rPr>
                <m:t>i:i+n</m:t>
              </m:r>
            </m:sub>
          </m:sSub>
          <m:r>
            <w:rPr>
              <w:rFonts w:ascii="Cambria Math" w:hAnsi="Cambria Math"/>
              <w:color w:val="202124"/>
              <w:shd w:val="clear" w:color="auto" w:fill="FFFFFF"/>
            </w:rPr>
            <m:t xml:space="preserve">; </m:t>
          </m:r>
          <m:sSub>
            <m:sSubPr>
              <m:ctrlPr>
                <w:rPr>
                  <w:rFonts w:ascii="Cambria Math" w:hAnsi="Cambria Math"/>
                  <w:i/>
                  <w:color w:val="202124"/>
                  <w:shd w:val="clear" w:color="auto" w:fill="FFFFFF"/>
                </w:rPr>
              </m:ctrlPr>
            </m:sSubPr>
            <m:e>
              <m:r>
                <w:rPr>
                  <w:rFonts w:ascii="Cambria Math" w:hAnsi="Cambria Math"/>
                  <w:color w:val="202124"/>
                  <w:shd w:val="clear" w:color="auto" w:fill="FFFFFF"/>
                </w:rPr>
                <m:t>y</m:t>
              </m:r>
            </m:e>
            <m:sub>
              <m:r>
                <w:rPr>
                  <w:rFonts w:ascii="Cambria Math" w:hAnsi="Cambria Math"/>
                  <w:color w:val="202124"/>
                  <w:shd w:val="clear" w:color="auto" w:fill="FFFFFF"/>
                </w:rPr>
                <m:t>i:i+n</m:t>
              </m:r>
            </m:sub>
          </m:sSub>
          <m:r>
            <w:rPr>
              <w:rFonts w:ascii="Cambria Math" w:hAnsi="Cambria Math"/>
              <w:color w:val="202124"/>
              <w:shd w:val="clear" w:color="auto" w:fill="FFFFFF"/>
            </w:rPr>
            <m:t>)</m:t>
          </m:r>
        </m:oMath>
      </m:oMathPara>
    </w:p>
    <w:p w14:paraId="702440ED" w14:textId="7D2C77EF" w:rsidR="009557B0" w:rsidRPr="003B47B7" w:rsidRDefault="009557B0" w:rsidP="00DD5AFE">
      <w:pPr>
        <w:shd w:val="clear" w:color="auto" w:fill="FFFFFF"/>
        <w:spacing w:after="180"/>
        <w:ind w:left="360" w:firstLine="360"/>
        <w:jc w:val="both"/>
      </w:pPr>
      <w:r w:rsidRPr="009557B0">
        <w:rPr>
          <w:rFonts w:ascii="Times New Roman" w:eastAsia="Times New Roman" w:hAnsi="Times New Roman" w:cs="Times New Roman"/>
          <w:color w:val="000000"/>
          <w:kern w:val="0"/>
          <w:lang w:eastAsia="en-US"/>
        </w:rPr>
        <w:t xml:space="preserve">Với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x</m:t>
            </m:r>
          </m:e>
          <m:sub>
            <m:r>
              <w:rPr>
                <w:rFonts w:ascii="Cambria Math" w:hAnsi="Cambria Math"/>
                <w:color w:val="202124"/>
                <w:shd w:val="clear" w:color="auto" w:fill="FFFFFF"/>
              </w:rPr>
              <m:t>i:i+n</m:t>
            </m:r>
          </m:sub>
        </m:sSub>
      </m:oMath>
      <w:r w:rsidRPr="009557B0">
        <w:rPr>
          <w:rFonts w:ascii="Times New Roman" w:eastAsia="Times New Roman" w:hAnsi="Times New Roman" w:cs="Times New Roman"/>
          <w:color w:val="000000"/>
          <w:kern w:val="0"/>
          <w:lang w:eastAsia="en-US"/>
        </w:rPr>
        <w:t xml:space="preserve"> là dữ liệu</w:t>
      </w:r>
      <w:r w:rsidR="00DD5AFE">
        <w:rPr>
          <w:rFonts w:ascii="Times New Roman" w:eastAsia="Times New Roman" w:hAnsi="Times New Roman" w:cs="Times New Roman"/>
          <w:color w:val="000000"/>
          <w:kern w:val="0"/>
          <w:lang w:eastAsia="en-US"/>
        </w:rPr>
        <w:t xml:space="preserve"> trong mỗi </w:t>
      </w:r>
      <w:r w:rsidR="00C9681C">
        <w:rPr>
          <w:rFonts w:ascii="Times New Roman" w:eastAsia="Times New Roman" w:hAnsi="Times New Roman" w:cs="Times New Roman"/>
          <w:color w:val="000000"/>
          <w:kern w:val="0"/>
          <w:lang w:eastAsia="en-US"/>
        </w:rPr>
        <w:t>mini batch</w:t>
      </w:r>
      <w:r w:rsidRPr="009557B0">
        <w:rPr>
          <w:rFonts w:ascii="Times New Roman" w:eastAsia="Times New Roman" w:hAnsi="Times New Roman" w:cs="Times New Roman"/>
          <w:color w:val="000000"/>
          <w:kern w:val="0"/>
          <w:lang w:eastAsia="en-US"/>
        </w:rPr>
        <w:t xml:space="preserve">. Dữ liệu này sau mỗi epoch là khác nhau vì chúng cần được xáo trộn. Mini-batch GD được sử dụng trong hầu hết các thuật toán </w:t>
      </w:r>
      <w:r w:rsidR="00534F13">
        <w:rPr>
          <w:rFonts w:ascii="Times New Roman" w:eastAsia="Times New Roman" w:hAnsi="Times New Roman" w:cs="Times New Roman"/>
          <w:color w:val="000000"/>
          <w:kern w:val="0"/>
          <w:lang w:eastAsia="en-US"/>
        </w:rPr>
        <w:t>học má</w:t>
      </w:r>
      <w:r w:rsidR="00DD7771">
        <w:rPr>
          <w:rFonts w:ascii="Times New Roman" w:eastAsia="Times New Roman" w:hAnsi="Times New Roman" w:cs="Times New Roman"/>
          <w:color w:val="000000"/>
          <w:kern w:val="0"/>
          <w:lang w:eastAsia="en-US"/>
        </w:rPr>
        <w:t>y</w:t>
      </w:r>
      <w:r w:rsidRPr="009557B0">
        <w:rPr>
          <w:rFonts w:ascii="Times New Roman" w:eastAsia="Times New Roman" w:hAnsi="Times New Roman" w:cs="Times New Roman"/>
          <w:color w:val="000000"/>
          <w:kern w:val="0"/>
          <w:lang w:eastAsia="en-US"/>
        </w:rPr>
        <w:t>, đặc biệt là trong Deep Learning.</w:t>
      </w:r>
    </w:p>
    <w:p w14:paraId="2746621A" w14:textId="2248B459" w:rsidR="00793615" w:rsidRDefault="00793615" w:rsidP="00194DBD">
      <w:pPr>
        <w:pStyle w:val="Heading2"/>
        <w:numPr>
          <w:ilvl w:val="0"/>
          <w:numId w:val="44"/>
        </w:numPr>
      </w:pPr>
      <w:bookmarkStart w:id="14" w:name="_Điều_kiện_dừng"/>
      <w:bookmarkStart w:id="15" w:name="_Toc135088672"/>
      <w:bookmarkEnd w:id="14"/>
      <w:r>
        <w:t>Điều kiện dừng</w:t>
      </w:r>
      <w:bookmarkEnd w:id="15"/>
    </w:p>
    <w:p w14:paraId="42809BBF" w14:textId="5D45B8B8" w:rsidR="006E1591" w:rsidRPr="006E1591" w:rsidRDefault="006E1591" w:rsidP="00DD5AFE">
      <w:pPr>
        <w:ind w:left="360" w:firstLine="360"/>
        <w:jc w:val="both"/>
      </w:pPr>
      <w:r w:rsidRPr="006E1591">
        <w:t>Giới hạn số vòng lặp</w:t>
      </w:r>
      <w:r w:rsidR="00886AB0">
        <w:t xml:space="preserve"> (</w:t>
      </w:r>
      <w:r w:rsidR="00AB08DC">
        <w:t>các epochs</w:t>
      </w:r>
      <w:r w:rsidR="00886AB0">
        <w:t>)</w:t>
      </w:r>
      <w:r w:rsidRPr="006E1591">
        <w:t>: đây là phương pháp phổ biến nhất và cũng để đảm bảo rằng chương trình chạy không quá lâu. Tuy nhiên, một nhược điểm của cách làm này là có thể thuật toán dừng lại trước khi đủ gần với nghiệm.</w:t>
      </w:r>
    </w:p>
    <w:p w14:paraId="2D8190A1" w14:textId="2EAB1D86" w:rsidR="00C947AB" w:rsidRPr="00C947AB" w:rsidRDefault="001C75CA" w:rsidP="001C75CA">
      <w:pPr>
        <w:ind w:left="360" w:firstLine="360"/>
        <w:jc w:val="both"/>
      </w:pPr>
      <w:r>
        <w:t>Trong Mini-batch GD, c</w:t>
      </w:r>
      <w:r w:rsidR="006E1591" w:rsidRPr="006E1591">
        <w:t>ách thường dùng là so sánh nghiệm sau một vài lần cập nhật.</w:t>
      </w:r>
    </w:p>
    <w:p w14:paraId="600B0AA1" w14:textId="5DEB4F19" w:rsidR="006B1801" w:rsidRDefault="007C3E12" w:rsidP="007C3E12">
      <w:pPr>
        <w:pStyle w:val="Heading1"/>
        <w:numPr>
          <w:ilvl w:val="0"/>
          <w:numId w:val="27"/>
        </w:numPr>
        <w:jc w:val="left"/>
      </w:pPr>
      <w:bookmarkStart w:id="16" w:name="_Toc135088673"/>
      <w:r>
        <w:t>SOFTMAX REGRESSION</w:t>
      </w:r>
      <w:bookmarkEnd w:id="16"/>
    </w:p>
    <w:p w14:paraId="731A0B9C" w14:textId="35AA3CDA" w:rsidR="0066263D" w:rsidRDefault="0066263D" w:rsidP="0066263D">
      <w:pPr>
        <w:pStyle w:val="Heading2"/>
        <w:numPr>
          <w:ilvl w:val="0"/>
          <w:numId w:val="30"/>
        </w:numPr>
      </w:pPr>
      <w:bookmarkStart w:id="17" w:name="_Toc135088674"/>
      <w:r>
        <w:t>Động lực nghiên cứu</w:t>
      </w:r>
      <w:bookmarkEnd w:id="17"/>
    </w:p>
    <w:p w14:paraId="7FFC7E07" w14:textId="7C7FF108" w:rsidR="00DD7DC0" w:rsidRDefault="004F7D0F" w:rsidP="00916721">
      <w:pPr>
        <w:jc w:val="both"/>
      </w:pPr>
      <w:r>
        <w:t>Trong thực tế, c</w:t>
      </w:r>
      <w:r w:rsidR="00902E9F" w:rsidRPr="002D1245">
        <w:t xml:space="preserve">ác bài toán </w:t>
      </w:r>
      <w:r w:rsidR="004577FC" w:rsidRPr="002D1245">
        <w:t>phân lớp</w:t>
      </w:r>
      <w:r w:rsidR="00902E9F" w:rsidRPr="002D1245">
        <w:t xml:space="preserve"> thường có rất nhiều </w:t>
      </w:r>
      <w:r w:rsidR="004577FC" w:rsidRPr="002D1245">
        <w:t>lớp</w:t>
      </w:r>
      <w:r w:rsidR="00902E9F" w:rsidRPr="002D1245">
        <w:t xml:space="preserve"> (multi-class), các </w:t>
      </w:r>
      <w:r w:rsidR="004577FC" w:rsidRPr="002D1245">
        <w:t>bộ phân lớp nhị phân</w:t>
      </w:r>
      <w:r w:rsidR="00902E9F" w:rsidRPr="002D1245">
        <w:t xml:space="preserve"> </w:t>
      </w:r>
      <w:r w:rsidR="005E2FC4">
        <w:t>(</w:t>
      </w:r>
      <w:r w:rsidR="005E2FC4" w:rsidRPr="005E2FC4">
        <w:t>binary classifiers)</w:t>
      </w:r>
      <w:r w:rsidR="005E2FC4">
        <w:rPr>
          <w:rFonts w:ascii="Arial" w:hAnsi="Arial" w:cs="Arial"/>
          <w:color w:val="000000"/>
          <w:shd w:val="clear" w:color="auto" w:fill="FFFFFF"/>
        </w:rPr>
        <w:t xml:space="preserve"> </w:t>
      </w:r>
      <w:r w:rsidR="00902E9F" w:rsidRPr="002D1245">
        <w:t xml:space="preserve">mặc dù có thể áp dụng cho các bài toán multi-class, chúng vẫn có những hạn chế nhất định. Với </w:t>
      </w:r>
      <w:r w:rsidR="004577FC" w:rsidRPr="002D1245">
        <w:t>bộ phân lớp nhị phân</w:t>
      </w:r>
      <w:r w:rsidR="00902E9F" w:rsidRPr="002D1245">
        <w:t>, kỹ thuật được sử dụng nhiều nhất one-vs-rest có </w:t>
      </w:r>
      <w:hyperlink r:id="rId18" w:anchor="han-che-cua-one-vs-rest" w:history="1">
        <w:r w:rsidR="00902E9F" w:rsidRPr="002D1245">
          <w:t>một hạn chế về tổng các xác suất</w:t>
        </w:r>
      </w:hyperlink>
      <w:r w:rsidR="00320621" w:rsidRPr="002D1245">
        <w:t xml:space="preserve"> (</w:t>
      </w:r>
      <w:r w:rsidR="00BD68A1">
        <w:t xml:space="preserve">tổng các xác suất </w:t>
      </w:r>
      <w:r w:rsidR="00A96EAC">
        <w:t xml:space="preserve">có thể </w:t>
      </w:r>
      <w:r w:rsidR="00320621" w:rsidRPr="002D1245">
        <w:t>khác 1)</w:t>
      </w:r>
      <w:r w:rsidR="00902E9F" w:rsidRPr="002D1245">
        <w:t xml:space="preserve">. </w:t>
      </w:r>
      <w:r w:rsidR="0050761F" w:rsidRPr="002D1245">
        <w:t xml:space="preserve">Hồi quy </w:t>
      </w:r>
      <w:r w:rsidR="00902E9F" w:rsidRPr="002D1245">
        <w:t>Softmax</w:t>
      </w:r>
      <w:r w:rsidR="00E53955" w:rsidRPr="002D1245">
        <w:t xml:space="preserve"> là </w:t>
      </w:r>
      <w:r w:rsidR="00E53955" w:rsidRPr="002D1245">
        <w:lastRenderedPageBreak/>
        <w:t xml:space="preserve">phương pháp </w:t>
      </w:r>
      <w:r w:rsidR="0090128B">
        <w:t>tổng quát</w:t>
      </w:r>
      <w:r w:rsidR="00E53955" w:rsidRPr="002D1245">
        <w:t xml:space="preserve"> của </w:t>
      </w:r>
      <w:r w:rsidR="0050761F" w:rsidRPr="002D1245">
        <w:t>hồi quy Logistic</w:t>
      </w:r>
      <w:r w:rsidR="00902E9F" w:rsidRPr="002D1245">
        <w:t xml:space="preserve">, </w:t>
      </w:r>
      <w:r w:rsidR="007F7EE7">
        <w:t>có thể khắc phục được hạn chế nêu trên,</w:t>
      </w:r>
      <w:r w:rsidR="00084DC7">
        <w:t xml:space="preserve"> cũng</w:t>
      </w:r>
      <w:r w:rsidR="007F7EE7">
        <w:t xml:space="preserve"> </w:t>
      </w:r>
      <w:r w:rsidR="00902E9F" w:rsidRPr="002D1245">
        <w:t xml:space="preserve">được sử dụng rộng rãi như một phương pháp </w:t>
      </w:r>
      <w:r w:rsidR="0050761F" w:rsidRPr="002D1245">
        <w:t>phân lớp</w:t>
      </w:r>
      <w:r w:rsidR="00902E9F" w:rsidRPr="002D1245">
        <w:t>.</w:t>
      </w:r>
    </w:p>
    <w:p w14:paraId="6B350758" w14:textId="319A7F35" w:rsidR="005E2FC4" w:rsidRDefault="004F50C5" w:rsidP="00F42392">
      <w:pPr>
        <w:jc w:val="both"/>
      </w:pPr>
      <w:r>
        <w:t xml:space="preserve">Ví dụ: để phân biệt </w:t>
      </w:r>
      <w:r w:rsidR="00133765">
        <w:t>1</w:t>
      </w:r>
      <w:r>
        <w:t xml:space="preserve"> bức ảnh đầu vào là chó, mèo hay chuột</w:t>
      </w:r>
      <w:r w:rsidR="00A8688D">
        <w:t xml:space="preserve">, Softmax sẽ đảm bảo được tổng xác suất để bức ảnh </w:t>
      </w:r>
      <w:r w:rsidR="007941DC">
        <w:t>là chó, mèo ha</w:t>
      </w:r>
      <w:r w:rsidR="002F1583">
        <w:t>y</w:t>
      </w:r>
      <w:r w:rsidR="007941DC">
        <w:t xml:space="preserve"> chuột là 1.</w:t>
      </w:r>
    </w:p>
    <w:p w14:paraId="14406087" w14:textId="3056AA16" w:rsidR="00971919" w:rsidRDefault="00452B9E" w:rsidP="00F42392">
      <w:pPr>
        <w:jc w:val="both"/>
      </w:pPr>
      <w:r w:rsidRPr="002D1245">
        <w:t>Hồi quy Softmax</w:t>
      </w:r>
      <w:r>
        <w:t xml:space="preserve"> phù hợp với bài toán đặt ra ở </w:t>
      </w:r>
      <w:hyperlink w:anchor="_GIỚI_THIỆU_VẤN" w:history="1">
        <w:r w:rsidRPr="00452B9E">
          <w:rPr>
            <w:rStyle w:val="Hyperlink"/>
          </w:rPr>
          <w:t>mục I</w:t>
        </w:r>
      </w:hyperlink>
      <w:r>
        <w:t>.</w:t>
      </w:r>
    </w:p>
    <w:p w14:paraId="4D87A344" w14:textId="0F86F0B3" w:rsidR="0066263D" w:rsidRDefault="0066263D" w:rsidP="0066263D">
      <w:pPr>
        <w:pStyle w:val="Heading2"/>
        <w:numPr>
          <w:ilvl w:val="0"/>
          <w:numId w:val="30"/>
        </w:numPr>
      </w:pPr>
      <w:bookmarkStart w:id="18" w:name="_Toc135088675"/>
      <w:r>
        <w:t>Phát biểu bài toán</w:t>
      </w:r>
      <w:bookmarkEnd w:id="18"/>
    </w:p>
    <w:p w14:paraId="248F4562" w14:textId="1CAC4065" w:rsidR="00164D8C" w:rsidRPr="00164D8C" w:rsidRDefault="00164D8C" w:rsidP="00164D8C">
      <w:r>
        <w:t xml:space="preserve">Các </w:t>
      </w:r>
      <w:r w:rsidR="00DF36B9">
        <w:t>tham số:</w:t>
      </w:r>
    </w:p>
    <w:p w14:paraId="0039B9D3" w14:textId="50EE939A" w:rsidR="00C5087A" w:rsidRDefault="00432AB6" w:rsidP="00432AB6">
      <w:pPr>
        <w:pStyle w:val="ListParagraph"/>
        <w:numPr>
          <w:ilvl w:val="0"/>
          <w:numId w:val="34"/>
        </w:numPr>
        <w:jc w:val="both"/>
      </w:pPr>
      <w:r>
        <w:t>M</w:t>
      </w:r>
      <w:r w:rsidR="00567300">
        <w:t xml:space="preserve">ột tập </w:t>
      </w:r>
      <w:r w:rsidR="00287CDA">
        <w:t>n</w:t>
      </w:r>
      <w:r w:rsidR="00567300">
        <w:t xml:space="preserve"> dòng d</w:t>
      </w:r>
      <w:r w:rsidR="00C867A1">
        <w:t xml:space="preserve">ữ liệu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n×(d+1)</m:t>
            </m:r>
          </m:sup>
        </m:sSup>
      </m:oMath>
      <w:r w:rsidR="00F76986">
        <w:t xml:space="preserve"> </w:t>
      </w:r>
      <w:r w:rsidR="0069746D">
        <w:t xml:space="preserve">(d là số chiều </w:t>
      </w:r>
      <w:r w:rsidR="00B53593">
        <w:t xml:space="preserve">+ </w:t>
      </w:r>
      <w:r w:rsidR="001B5AAB">
        <w:t xml:space="preserve">phần tử </w:t>
      </w:r>
      <w:r w:rsidR="007D4A2B">
        <w:t>1</w:t>
      </w:r>
      <w:r w:rsidR="001B5AAB">
        <w:t xml:space="preserve"> là</w:t>
      </w:r>
      <w:r w:rsidR="009D663F">
        <w:t xml:space="preserve"> </w:t>
      </w:r>
      <w:r w:rsidR="002F6A65">
        <w:t xml:space="preserve">hệ số </w:t>
      </w:r>
      <w:r w:rsidR="009D663F">
        <w:t xml:space="preserve">tự do </w:t>
      </w:r>
      <w:r w:rsidR="009D663F">
        <w:rPr>
          <w:i/>
          <w:iCs/>
        </w:rPr>
        <w:t>bias</w:t>
      </w:r>
      <w:r w:rsidR="00B53593">
        <w:rPr>
          <w:i/>
          <w:iCs/>
        </w:rPr>
        <w:t>)</w:t>
      </w:r>
      <w:r w:rsidR="00D8037F">
        <w:t>.</w:t>
      </w:r>
    </w:p>
    <w:p w14:paraId="106FF661" w14:textId="2A2167D4" w:rsidR="003950D1" w:rsidRDefault="001E06E7" w:rsidP="00432AB6">
      <w:pPr>
        <w:pStyle w:val="ListParagraph"/>
        <w:numPr>
          <w:ilvl w:val="0"/>
          <w:numId w:val="34"/>
        </w:numPr>
        <w:jc w:val="both"/>
      </w:pPr>
      <m:oMath>
        <m:r>
          <w:rPr>
            <w:rFonts w:ascii="Cambria Math" w:hAnsi="Cambria Math"/>
          </w:rPr>
          <m:t>Y∈</m:t>
        </m:r>
        <m:sSup>
          <m:sSupPr>
            <m:ctrlPr>
              <w:rPr>
                <w:rFonts w:ascii="Cambria Math" w:hAnsi="Cambria Math"/>
                <w:i/>
              </w:rPr>
            </m:ctrlPr>
          </m:sSupPr>
          <m:e>
            <m:r>
              <m:rPr>
                <m:scr m:val="double-struck"/>
              </m:rPr>
              <w:rPr>
                <w:rFonts w:ascii="Cambria Math" w:hAnsi="Cambria Math"/>
              </w:rPr>
              <m:t>N</m:t>
            </m:r>
          </m:e>
          <m:sup>
            <m:r>
              <w:rPr>
                <w:rFonts w:ascii="Cambria Math" w:hAnsi="Cambria Math"/>
              </w:rPr>
              <m:t>n</m:t>
            </m:r>
          </m:sup>
        </m:sSup>
      </m:oMath>
      <w:r w:rsidR="00C3022B">
        <w:t xml:space="preserve">: </w:t>
      </w:r>
      <w:r w:rsidR="00677817">
        <w:t>nhãn</w:t>
      </w:r>
      <w:r w:rsidR="00314983">
        <w:t xml:space="preserve"> thực tế</w:t>
      </w:r>
      <w:r w:rsidR="00677817">
        <w:t xml:space="preserve"> của n dòng dữ liệu.</w:t>
      </w:r>
    </w:p>
    <w:p w14:paraId="6D1384ED" w14:textId="72766129" w:rsidR="00694DCB" w:rsidRDefault="00432AB6" w:rsidP="00432AB6">
      <w:pPr>
        <w:pStyle w:val="ListParagraph"/>
        <w:numPr>
          <w:ilvl w:val="0"/>
          <w:numId w:val="34"/>
        </w:numPr>
        <w:jc w:val="both"/>
      </w:pPr>
      <w:r>
        <w:t>C: số lớp</w:t>
      </w:r>
      <w:r w:rsidR="00352656">
        <w:t xml:space="preserve"> (nhãn)</w:t>
      </w:r>
      <w:r>
        <w:t xml:space="preserve"> </w:t>
      </w:r>
      <w:r w:rsidR="001C17CC">
        <w:t>để phân lớp.</w:t>
      </w:r>
    </w:p>
    <w:p w14:paraId="34B64817" w14:textId="53966CAB" w:rsidR="0066012F" w:rsidRDefault="00E42532" w:rsidP="00432AB6">
      <w:pPr>
        <w:pStyle w:val="ListParagraph"/>
        <w:numPr>
          <w:ilvl w:val="0"/>
          <w:numId w:val="34"/>
        </w:numPr>
        <w:jc w:val="both"/>
      </w:pP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d+1</m:t>
                </m:r>
              </m:e>
            </m:d>
            <m:r>
              <w:rPr>
                <w:rFonts w:ascii="Cambria Math" w:hAnsi="Cambria Math"/>
              </w:rPr>
              <m:t>×C</m:t>
            </m:r>
          </m:sup>
        </m:sSup>
      </m:oMath>
      <w:r w:rsidR="003D73CC">
        <w:t>: ma trận trọng số.</w:t>
      </w:r>
    </w:p>
    <w:p w14:paraId="72C45B58" w14:textId="72836F04" w:rsidR="003D73CC" w:rsidRDefault="002E1849" w:rsidP="00432AB6">
      <w:pPr>
        <w:pStyle w:val="ListParagraph"/>
        <w:numPr>
          <w:ilvl w:val="0"/>
          <w:numId w:val="34"/>
        </w:numPr>
        <w:jc w:val="both"/>
      </w:pP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n×C</m:t>
            </m:r>
          </m:sup>
        </m:sSup>
        <m:r>
          <w:rPr>
            <w:rFonts w:ascii="Cambria Math" w:hAnsi="Cambria Math"/>
          </w:rPr>
          <m:t>=XW</m:t>
        </m:r>
      </m:oMath>
    </w:p>
    <w:p w14:paraId="58F87326" w14:textId="51333122" w:rsidR="00D87CB6" w:rsidRDefault="00D72736" w:rsidP="000111E3">
      <w:pPr>
        <w:pStyle w:val="ListParagraph"/>
        <w:numPr>
          <w:ilvl w:val="0"/>
          <w:numId w:val="34"/>
        </w:numPr>
        <w:jc w:val="both"/>
      </w:pP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n×C</m:t>
            </m:r>
          </m:sup>
        </m:sSup>
        <m:r>
          <w:rPr>
            <w:rFonts w:ascii="Cambria Math" w:hAnsi="Cambria Math"/>
          </w:rPr>
          <m:t xml:space="preserve">, </m:t>
        </m:r>
      </m:oMath>
      <w:r w:rsidR="000111E3">
        <w:t>v</w:t>
      </w:r>
      <w:r w:rsidR="00D02AF6">
        <w:t xml:space="preserve">ới </w:t>
      </w:r>
      <m:oMath>
        <m:r>
          <w:rPr>
            <w:rFonts w:ascii="Cambria Math" w:hAnsi="Cambria Math"/>
          </w:rPr>
          <m:t>i=1,2,…,n;j=1,2,…,C</m:t>
        </m:r>
      </m:oMath>
    </w:p>
    <w:p w14:paraId="3D5C8200" w14:textId="77B030A2" w:rsidR="006D0E51" w:rsidRDefault="00000000" w:rsidP="00432AB6">
      <w:pPr>
        <w:pStyle w:val="ListParagraph"/>
        <w:numPr>
          <w:ilvl w:val="0"/>
          <w:numId w:val="34"/>
        </w:numPr>
        <w:jc w:val="both"/>
      </w:p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∈Z</m:t>
        </m:r>
      </m:oMath>
    </w:p>
    <w:p w14:paraId="3674825C" w14:textId="62E2F9A5" w:rsidR="00B84530" w:rsidRDefault="006D0E51" w:rsidP="00A942AF">
      <w:pPr>
        <w:ind w:left="720" w:firstLine="0"/>
        <w:jc w:val="both"/>
      </w:pPr>
      <w:r>
        <w:t xml:space="preserve">Giả sử: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 0&lt;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&lt;1</m:t>
        </m:r>
      </m:oMath>
      <w:r w:rsidR="00182C63">
        <w:t xml:space="preserve">: </w:t>
      </w:r>
      <w:r w:rsidR="00BF04BB">
        <w:t>là</w:t>
      </w:r>
      <w:r w:rsidR="00182C63">
        <w:t xml:space="preserve"> xác suất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82C63">
        <w:t xml:space="preserve"> rơi vào lớp </w:t>
      </w:r>
      <w:r w:rsidR="000342EF">
        <w:t>j</w:t>
      </w:r>
      <w:r w:rsidR="00182C63">
        <w:t>.</w:t>
      </w:r>
    </w:p>
    <w:p w14:paraId="534031D7" w14:textId="35C22F34" w:rsidR="00D8037F" w:rsidRDefault="00B84D1B" w:rsidP="00C5087A">
      <w:r>
        <w:t xml:space="preserve">Ở đây, ta cần </w:t>
      </w:r>
      <w:r w:rsidR="00894224">
        <w:t xml:space="preserve">một mô hình xác suất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oMath>
      <w:r w:rsidR="007213C8">
        <w:t xml:space="preserve"> </w:t>
      </w:r>
      <w:r w:rsidR="00894224">
        <w:t xml:space="preserve">sao cho </w:t>
      </w:r>
      <w:r w:rsidR="00D22A5A">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=1</m:t>
        </m:r>
      </m:oMath>
      <w:r w:rsidR="00441B87">
        <w:t xml:space="preserve"> và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F3160">
        <w:t xml:space="preserve"> càng lớn thì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F3160">
        <w:t xml:space="preserve"> càng cao</w:t>
      </w:r>
      <w:r w:rsidR="00210FC6">
        <w:t>, vậy ta cần hàm đồng biến.</w:t>
      </w:r>
    </w:p>
    <w:p w14:paraId="516BBA7F" w14:textId="3EE107DE" w:rsidR="00E076E8" w:rsidRPr="00C94CCE" w:rsidRDefault="00210FC6" w:rsidP="009551F3">
      <w:pPr>
        <w:rPr>
          <w:i/>
          <w:iCs/>
        </w:rPr>
      </w:pPr>
      <w:r>
        <w:t xml:space="preserve">Hàm </w:t>
      </w:r>
      <w:r w:rsidR="00787389">
        <w:rPr>
          <w:i/>
          <w:iCs/>
        </w:rPr>
        <w:t>S</w:t>
      </w:r>
      <w:r w:rsidR="00485995">
        <w:rPr>
          <w:i/>
          <w:iCs/>
        </w:rPr>
        <w:t>oftmax</w:t>
      </w:r>
      <w:r w:rsidR="00481A9C">
        <w:rPr>
          <w:i/>
          <w:iCs/>
        </w:rPr>
        <w:t xml:space="preserve"> </w:t>
      </w:r>
      <w:r w:rsidR="00481A9C">
        <w:t xml:space="preserve">thỏa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oMath>
      <w:r w:rsidR="007B0955">
        <w:t xml:space="preserve"> nêu trên</w:t>
      </w:r>
      <w:r w:rsidR="00485995">
        <w:rPr>
          <w:i/>
          <w:iCs/>
        </w:rPr>
        <w:t xml:space="preserve">: </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ij</m:t>
                </m:r>
              </m:sub>
            </m:sSub>
          </m:e>
        </m:d>
        <m:r>
          <w:rPr>
            <w:rFonts w:ascii="Cambria Math" w:hAnsi="Cambria Math"/>
          </w:rPr>
          <m:t>=</m:t>
        </m:r>
        <m:f>
          <m:fPr>
            <m:ctrlPr>
              <w:rPr>
                <w:rFonts w:ascii="Cambria Math" w:hAnsi="Cambria Math"/>
                <w:i/>
                <w:iCs/>
              </w:rPr>
            </m:ctrlPr>
          </m:fPr>
          <m:num>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m:t>
                </m:r>
              </m:sub>
            </m:sSub>
            <m:r>
              <w:rPr>
                <w:rFonts w:ascii="Cambria Math" w:hAnsi="Cambria Math"/>
              </w:rPr>
              <m:t>)</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e>
            </m:nary>
          </m:den>
        </m:f>
        <m:r>
          <w:rPr>
            <w:rFonts w:ascii="Cambria Math" w:hAnsi="Cambria Math"/>
          </w:rPr>
          <m:t>,∀j=1,2,…C</m:t>
        </m:r>
      </m:oMath>
    </w:p>
    <w:p w14:paraId="36F53F5D" w14:textId="3DFE3834" w:rsidR="0066263D" w:rsidRDefault="0066263D" w:rsidP="0066263D">
      <w:pPr>
        <w:pStyle w:val="Heading2"/>
        <w:numPr>
          <w:ilvl w:val="0"/>
          <w:numId w:val="30"/>
        </w:numPr>
      </w:pPr>
      <w:bookmarkStart w:id="19" w:name="_Toc135088676"/>
      <w:r>
        <w:t>Hàm mất mát</w:t>
      </w:r>
      <w:r w:rsidR="006E7CF2">
        <w:t xml:space="preserve"> và tối ưu</w:t>
      </w:r>
      <w:bookmarkEnd w:id="19"/>
    </w:p>
    <w:p w14:paraId="3806C0AF" w14:textId="2ED7479D" w:rsidR="00B4614D" w:rsidRPr="0043628C" w:rsidRDefault="006E7CF2" w:rsidP="00752D5A">
      <w:pPr>
        <w:pStyle w:val="ListParagraph"/>
        <w:numPr>
          <w:ilvl w:val="0"/>
          <w:numId w:val="35"/>
        </w:numPr>
        <w:rPr>
          <w:b/>
          <w:bCs/>
        </w:rPr>
      </w:pPr>
      <w:r w:rsidRPr="0043628C">
        <w:rPr>
          <w:b/>
          <w:bCs/>
        </w:rPr>
        <w:t xml:space="preserve">One hot </w:t>
      </w:r>
      <w:r w:rsidR="00C21980" w:rsidRPr="0043628C">
        <w:rPr>
          <w:b/>
          <w:bCs/>
        </w:rPr>
        <w:t>coding</w:t>
      </w:r>
    </w:p>
    <w:p w14:paraId="4BCD4F17" w14:textId="724CA644" w:rsidR="00535B04" w:rsidRDefault="00BD2D3F" w:rsidP="00516D94">
      <w:pPr>
        <w:ind w:left="720" w:firstLine="360"/>
        <w:jc w:val="both"/>
      </w:pPr>
      <w:r>
        <w:lastRenderedPageBreak/>
        <w:t xml:space="preserve">Với ma trận </w:t>
      </w:r>
      <w:r w:rsidR="006E639E">
        <w:t xml:space="preserve">đầu ra </w:t>
      </w:r>
      <w:r w:rsidR="00D515A0">
        <w:t>dự đoán</w:t>
      </w:r>
      <w:r w:rsidR="00D66314">
        <w:t xml:space="preserve"> xác suất</w:t>
      </w:r>
      <w:r w:rsidR="00D515A0">
        <w:t xml:space="preserve"> </w:t>
      </w:r>
      <w:r w:rsidR="006E639E">
        <w:t xml:space="preserve">A </w:t>
      </w:r>
      <w:r w:rsidR="006F2D30">
        <w:t xml:space="preserve">như trên, </w:t>
      </w:r>
      <w:r w:rsidR="008C763C">
        <w:t xml:space="preserve">cần chuyển </w:t>
      </w:r>
      <w:r w:rsidR="00D515A0">
        <w:t xml:space="preserve">đầu ra </w:t>
      </w:r>
      <w:r w:rsidR="001E06E7">
        <w:t>thực sự</w:t>
      </w:r>
      <w:r w:rsidR="00DA16B1">
        <w:t xml:space="preserve"> </w:t>
      </w:r>
      <m:oMath>
        <m:r>
          <w:rPr>
            <w:rFonts w:ascii="Cambria Math" w:hAnsi="Cambria Math"/>
          </w:rPr>
          <m:t>Y</m:t>
        </m:r>
      </m:oMath>
      <w:r w:rsidR="008062AE">
        <w:t xml:space="preserve"> </w:t>
      </w:r>
      <w:r w:rsidR="008C763C">
        <w:t xml:space="preserve">thành </w:t>
      </w:r>
      <w:r w:rsidR="005575BA">
        <w:t xml:space="preserve">1 ma trận </w:t>
      </w:r>
      <w:r w:rsidR="003A6AE7">
        <w:t xml:space="preserve">one-hot </w:t>
      </w:r>
      <w:r w:rsidR="00F13EA5">
        <w:t xml:space="preserve">mà </w:t>
      </w:r>
      <w:r w:rsidR="008C763C">
        <w:t xml:space="preserve">mỗi dòng </w:t>
      </w:r>
      <w:r w:rsidR="002E157C">
        <w:t xml:space="preserve">là 1 </w:t>
      </w:r>
      <w:r w:rsidR="00DA16B1">
        <w:t xml:space="preserve">vector </w:t>
      </w:r>
      <w:r w:rsidR="00F8138A">
        <w:t xml:space="preserve">có </w:t>
      </w:r>
      <w:r w:rsidR="00C617B9">
        <w:t xml:space="preserve">C phần tử </w:t>
      </w:r>
      <w:r w:rsidR="00EB3476">
        <w:t xml:space="preserve">- tương ứng C lớp và </w:t>
      </w:r>
      <w:r w:rsidR="00F8138A">
        <w:t>đúng 1 phần tử bằng 1</w:t>
      </w:r>
      <w:r w:rsidR="00C45F12">
        <w:t xml:space="preserve"> (</w:t>
      </w:r>
      <w:r w:rsidR="00BC2D3A">
        <w:t xml:space="preserve">xác </w:t>
      </w:r>
      <w:r w:rsidR="00135A26">
        <w:t>suất điểm</w:t>
      </w:r>
      <w:r w:rsidR="00524875">
        <w:t xml:space="preserve"> dữ liệu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C2D3A">
        <w:t xml:space="preserve"> </w:t>
      </w:r>
      <w:r w:rsidR="00135A26">
        <w:t xml:space="preserve">rơi vào </w:t>
      </w:r>
      <w:r w:rsidR="00EB72E7">
        <w:t>lớp này là 1</w:t>
      </w:r>
      <w:r w:rsidR="00C45F12">
        <w:t>)</w:t>
      </w:r>
      <w:r w:rsidR="00F8138A">
        <w:t xml:space="preserve">, còn lại bằng 0. </w:t>
      </w:r>
    </w:p>
    <w:p w14:paraId="03F64D85" w14:textId="4715C930" w:rsidR="003A6AE7" w:rsidRPr="00640FD0" w:rsidRDefault="003A6AE7" w:rsidP="00535B04">
      <w:pPr>
        <w:ind w:left="720" w:firstLine="0"/>
      </w:pPr>
      <m:oMathPara>
        <m:oMath>
          <m:r>
            <w:rPr>
              <w:rFonts w:ascii="Cambria Math" w:hAnsi="Cambria Math"/>
            </w:rPr>
            <m:t>Y∈</m:t>
          </m:r>
          <m:sSup>
            <m:sSupPr>
              <m:ctrlPr>
                <w:rPr>
                  <w:rFonts w:ascii="Cambria Math" w:hAnsi="Cambria Math"/>
                  <w:i/>
                </w:rPr>
              </m:ctrlPr>
            </m:sSupPr>
            <m:e>
              <m:r>
                <m:rPr>
                  <m:scr m:val="double-struck"/>
                </m:rPr>
                <w:rPr>
                  <w:rFonts w:ascii="Cambria Math" w:hAnsi="Cambria Math"/>
                </w:rPr>
                <m:t>N</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on</m:t>
              </m:r>
              <m:sSub>
                <m:sSubPr>
                  <m:ctrlPr>
                    <w:rPr>
                      <w:rFonts w:ascii="Cambria Math" w:hAnsi="Cambria Math"/>
                      <w:i/>
                    </w:rPr>
                  </m:ctrlPr>
                </m:sSubPr>
                <m:e>
                  <m:r>
                    <w:rPr>
                      <w:rFonts w:ascii="Cambria Math" w:hAnsi="Cambria Math"/>
                    </w:rPr>
                    <m:t>e</m:t>
                  </m:r>
                </m:e>
                <m:sub>
                  <m:r>
                    <w:rPr>
                      <w:rFonts w:ascii="Cambria Math" w:hAnsi="Cambria Math"/>
                    </w:rPr>
                    <m:t>hot</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n×C</m:t>
              </m:r>
            </m:sup>
          </m:sSup>
          <m:r>
            <w:rPr>
              <w:rFonts w:ascii="Cambria Math" w:hAnsi="Cambria Math"/>
            </w:rPr>
            <m:t>,s.t: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r>
            <w:rPr>
              <w:rFonts w:ascii="Cambria Math" w:hAnsi="Cambria Math"/>
            </w:rPr>
            <m:t>=1</m:t>
          </m:r>
        </m:oMath>
      </m:oMathPara>
    </w:p>
    <w:p w14:paraId="4E2226AB" w14:textId="408F2F2A" w:rsidR="00383FAC" w:rsidRDefault="00640FD0" w:rsidP="00FA6703">
      <w:pPr>
        <w:ind w:left="720" w:firstLine="360"/>
        <w:jc w:val="both"/>
      </w:pPr>
      <w:r w:rsidRPr="00640FD0">
        <w:t xml:space="preserve">Hàm mất mát sẽ được xây dựng để </w:t>
      </w:r>
      <w:r w:rsidR="000C7DC3">
        <w:t xml:space="preserve">tính </w:t>
      </w:r>
      <w:r w:rsidR="00383FAC">
        <w:t>độ chênh lệch</w:t>
      </w:r>
      <w:r w:rsidRPr="00640FD0">
        <w:t xml:space="preserve"> giữa</w:t>
      </w:r>
      <w:r>
        <w:rPr>
          <w:i/>
          <w:iCs/>
        </w:rPr>
        <w:t xml:space="preserve"> </w:t>
      </w:r>
      <w:r w:rsidR="00073663" w:rsidRPr="001F4B98">
        <w:rPr>
          <w:i/>
          <w:iCs/>
        </w:rPr>
        <w:t>đầu ra dự đoán</w:t>
      </w:r>
      <w:r w:rsidRPr="00640FD0">
        <w:t> </w:t>
      </w:r>
      <w:r w:rsidR="00073663">
        <w:t xml:space="preserve">A </w:t>
      </w:r>
      <w:r w:rsidRPr="00640FD0">
        <w:t>và </w:t>
      </w:r>
      <w:r w:rsidRPr="00640FD0">
        <w:rPr>
          <w:i/>
          <w:iCs/>
        </w:rPr>
        <w:t>đầu ra thực sự</w:t>
      </w:r>
      <w:r w:rsidRPr="00640FD0">
        <w:t> </w:t>
      </w:r>
      <m:oMath>
        <m:sSub>
          <m:sSubPr>
            <m:ctrlPr>
              <w:rPr>
                <w:rFonts w:ascii="Cambria Math" w:hAnsi="Cambria Math"/>
                <w:i/>
              </w:rPr>
            </m:ctrlPr>
          </m:sSubPr>
          <m:e>
            <m:r>
              <w:rPr>
                <w:rFonts w:ascii="Cambria Math" w:hAnsi="Cambria Math"/>
              </w:rPr>
              <m:t>Y</m:t>
            </m:r>
          </m:e>
          <m:sub>
            <m:r>
              <w:rPr>
                <w:rFonts w:ascii="Cambria Math" w:hAnsi="Cambria Math"/>
              </w:rPr>
              <m:t>on</m:t>
            </m:r>
            <m:sSub>
              <m:sSubPr>
                <m:ctrlPr>
                  <w:rPr>
                    <w:rFonts w:ascii="Cambria Math" w:hAnsi="Cambria Math"/>
                    <w:i/>
                  </w:rPr>
                </m:ctrlPr>
              </m:sSubPr>
              <m:e>
                <m:r>
                  <w:rPr>
                    <w:rFonts w:ascii="Cambria Math" w:hAnsi="Cambria Math"/>
                  </w:rPr>
                  <m:t>e</m:t>
                </m:r>
              </m:e>
              <m:sub>
                <m:r>
                  <w:rPr>
                    <w:rFonts w:ascii="Cambria Math" w:hAnsi="Cambria Math"/>
                  </w:rPr>
                  <m:t>hot</m:t>
                </m:r>
              </m:sub>
            </m:sSub>
          </m:sub>
        </m:sSub>
      </m:oMath>
      <w:r w:rsidR="001F4B98">
        <w:t>.</w:t>
      </w:r>
    </w:p>
    <w:p w14:paraId="088DB64C" w14:textId="06ADBAFE" w:rsidR="00C21980" w:rsidRPr="0043628C" w:rsidRDefault="00535B04" w:rsidP="00752D5A">
      <w:pPr>
        <w:pStyle w:val="ListParagraph"/>
        <w:numPr>
          <w:ilvl w:val="0"/>
          <w:numId w:val="35"/>
        </w:numPr>
        <w:rPr>
          <w:b/>
          <w:bCs/>
        </w:rPr>
      </w:pPr>
      <w:r w:rsidRPr="0043628C">
        <w:rPr>
          <w:b/>
          <w:bCs/>
        </w:rPr>
        <w:t>Hàm mất mát</w:t>
      </w:r>
    </w:p>
    <w:p w14:paraId="75D4239F" w14:textId="7590347E" w:rsidR="00516D94" w:rsidRDefault="00F05DC5" w:rsidP="008F6625">
      <w:pPr>
        <w:ind w:left="720" w:firstLine="360"/>
        <w:jc w:val="both"/>
      </w:pPr>
      <w:r>
        <w:t>Sử dụng Cross</w:t>
      </w:r>
      <w:r w:rsidR="00C70910">
        <w:t xml:space="preserve"> </w:t>
      </w:r>
      <w:r w:rsidR="00A16B04">
        <w:t>e</w:t>
      </w:r>
      <w:r w:rsidR="00C70910">
        <w:t xml:space="preserve">ntropy </w:t>
      </w:r>
      <w:r w:rsidR="004F2FFD">
        <w:t xml:space="preserve">cho tất cả cặp dữ liệu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,i=1,2,…n</m:t>
        </m:r>
      </m:oMath>
      <w:r w:rsidR="00A16B04">
        <w:t xml:space="preserve">, </w:t>
      </w:r>
      <w:r w:rsidR="00662420">
        <w:t xml:space="preserve">ta </w:t>
      </w:r>
      <w:r w:rsidR="004545E4">
        <w:t>được</w:t>
      </w:r>
      <w:r w:rsidR="00662420">
        <w:t xml:space="preserve"> hàm mất mát: </w:t>
      </w:r>
    </w:p>
    <w:p w14:paraId="4B6E594F" w14:textId="2061E84B" w:rsidR="00662420" w:rsidRPr="00F82C9D" w:rsidRDefault="00662420" w:rsidP="00516D94">
      <w:pPr>
        <w:ind w:left="720" w:firstLine="0"/>
      </w:pPr>
      <m:oMathPara>
        <m:oMath>
          <m:r>
            <w:rPr>
              <w:rFonts w:ascii="Cambria Math" w:hAnsi="Cambria Math"/>
            </w:rPr>
            <m:t>J</m:t>
          </m:r>
          <m:d>
            <m:dPr>
              <m:ctrlPr>
                <w:rPr>
                  <w:rFonts w:ascii="Cambria Math" w:hAnsi="Cambria Math"/>
                  <w:i/>
                </w:rPr>
              </m:ctrlPr>
            </m:dPr>
            <m:e>
              <m:r>
                <w:rPr>
                  <w:rFonts w:ascii="Cambria Math" w:hAnsi="Cambria Math"/>
                </w:rPr>
                <m:t>W;X;Y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func>
                  <m:r>
                    <w:rPr>
                      <w:rFonts w:ascii="Cambria Math" w:hAnsi="Cambria Math"/>
                    </w:rPr>
                    <m:t>=</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iCs/>
                                </w:rPr>
                              </m:ctrlPr>
                            </m:fPr>
                            <m:num>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e>
                              </m:nary>
                            </m:den>
                          </m:f>
                        </m:e>
                      </m:d>
                    </m:e>
                  </m:func>
                </m:e>
              </m:nary>
            </m:e>
          </m:nary>
        </m:oMath>
      </m:oMathPara>
    </w:p>
    <w:p w14:paraId="080E921D" w14:textId="755177AA" w:rsidR="00F82C9D" w:rsidRDefault="005754B0" w:rsidP="004545E4">
      <w:pPr>
        <w:ind w:left="720" w:firstLine="360"/>
        <w:jc w:val="both"/>
      </w:pPr>
      <w:r w:rsidRPr="005754B0">
        <w:t>Với ma trận trọng số </w:t>
      </w:r>
      <w:r>
        <w:rPr>
          <w:b/>
          <w:bCs/>
        </w:rPr>
        <w:t>W</w:t>
      </w:r>
      <w:r w:rsidRPr="005754B0">
        <w:t> là biến cần tối ưu.</w:t>
      </w:r>
    </w:p>
    <w:p w14:paraId="49D5B47C" w14:textId="3B6D2E53" w:rsidR="00535B04" w:rsidRPr="0043628C" w:rsidRDefault="00535B04" w:rsidP="00752D5A">
      <w:pPr>
        <w:pStyle w:val="ListParagraph"/>
        <w:numPr>
          <w:ilvl w:val="0"/>
          <w:numId w:val="35"/>
        </w:numPr>
        <w:rPr>
          <w:b/>
          <w:bCs/>
        </w:rPr>
      </w:pPr>
      <w:r w:rsidRPr="0043628C">
        <w:rPr>
          <w:b/>
          <w:bCs/>
        </w:rPr>
        <w:t>Tối ưu hàm mất mát</w:t>
      </w:r>
    </w:p>
    <w:p w14:paraId="6122497F" w14:textId="0A266373" w:rsidR="0043628C" w:rsidRDefault="0020212C" w:rsidP="0043628C">
      <w:pPr>
        <w:ind w:left="720" w:firstLine="0"/>
      </w:pPr>
      <w:r>
        <w:t xml:space="preserve">Với </w:t>
      </w:r>
      <w:r w:rsidR="0068348D">
        <w:t xml:space="preserve">mỗi cặp dữ liệu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68348D">
        <w:t>, ta có:</w:t>
      </w:r>
    </w:p>
    <w:p w14:paraId="279D21F9" w14:textId="77777777" w:rsidR="005E6999" w:rsidRPr="005E6999" w:rsidRDefault="00000000" w:rsidP="0043628C">
      <w:pPr>
        <w:ind w:left="720" w:firstLine="0"/>
      </w:pPr>
      <m:oMathPara>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=J</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28B9C78F" w14:textId="0583A9F5" w:rsidR="005E6999" w:rsidRPr="005E6999" w:rsidRDefault="00550F07" w:rsidP="0043628C">
      <w:pPr>
        <w:ind w:left="720" w:firstLine="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iCs/>
                            </w:rPr>
                          </m:ctrlPr>
                        </m:fPr>
                        <m:num>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e>
                          </m:nary>
                        </m:den>
                      </m:f>
                    </m:e>
                  </m:d>
                </m:e>
              </m:func>
            </m:e>
          </m:nary>
        </m:oMath>
      </m:oMathPara>
    </w:p>
    <w:p w14:paraId="152380D6" w14:textId="7CDE8A8B" w:rsidR="0068348D" w:rsidRPr="001E26B5" w:rsidRDefault="004C2DFC" w:rsidP="0043628C">
      <w:pPr>
        <w:ind w:left="720" w:firstLine="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e>
                                  </m:d>
                                </m:e>
                              </m:func>
                            </m:e>
                          </m:nary>
                        </m:e>
                      </m:d>
                    </m:e>
                  </m:func>
                </m:e>
              </m:d>
            </m:e>
          </m:nary>
        </m:oMath>
      </m:oMathPara>
    </w:p>
    <w:p w14:paraId="4EB94527" w14:textId="46D9B61E" w:rsidR="001E26B5" w:rsidRPr="005035C5" w:rsidRDefault="001E26B5" w:rsidP="001E26B5">
      <w:pPr>
        <w:ind w:left="720" w:firstLine="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e>
                              </m:d>
                            </m:e>
                          </m:func>
                        </m:e>
                      </m:nary>
                    </m:e>
                  </m:d>
                </m:e>
              </m:func>
            </m:e>
          </m:nary>
        </m:oMath>
      </m:oMathPara>
    </w:p>
    <w:p w14:paraId="4B1A14A7" w14:textId="2BE21622" w:rsidR="005035C5" w:rsidRPr="00A131E8" w:rsidRDefault="005035C5" w:rsidP="005035C5">
      <w:pPr>
        <w:ind w:left="720" w:firstLine="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e>
                          </m:d>
                        </m:e>
                      </m:func>
                    </m:e>
                  </m:nary>
                </m:e>
              </m:d>
            </m:e>
          </m:func>
        </m:oMath>
      </m:oMathPara>
    </w:p>
    <w:p w14:paraId="01A349FD" w14:textId="36D1EA2C" w:rsidR="00A131E8" w:rsidRPr="001E26B5" w:rsidRDefault="006668F0" w:rsidP="006668F0">
      <w:pPr>
        <w:jc w:val="center"/>
      </w:pPr>
      <w:r>
        <w:lastRenderedPageBreak/>
        <w:t>Do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r>
          <w:rPr>
            <w:rFonts w:ascii="Cambria Math" w:hAnsi="Cambria Math"/>
          </w:rPr>
          <m:t>=1)</m:t>
        </m:r>
      </m:oMath>
    </w:p>
    <w:p w14:paraId="53BB14CE" w14:textId="39336B73" w:rsidR="005035C5" w:rsidRDefault="00C74E55" w:rsidP="001E26B5">
      <w:pPr>
        <w:ind w:left="720" w:firstLine="0"/>
      </w:pPr>
      <w:r>
        <w:t xml:space="preserve">Ta có ma trận </w:t>
      </w:r>
      <w:r w:rsidR="00012A08">
        <w:t>gradient:</w:t>
      </w:r>
    </w:p>
    <w:p w14:paraId="21519A47" w14:textId="1DA9A134" w:rsidR="00012A08" w:rsidRPr="00154473" w:rsidRDefault="00000000" w:rsidP="001E26B5">
      <w:pPr>
        <w:ind w:left="720" w:firstLine="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(W)</m:t>
              </m:r>
            </m:num>
            <m:den>
              <m:r>
                <w:rPr>
                  <w:rFonts w:ascii="Cambria Math" w:hAnsi="Cambria Math"/>
                </w:rPr>
                <m:t>∂W</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d>
          <m:r>
            <w:rPr>
              <w:rFonts w:ascii="Cambria Math" w:hAnsi="Cambria Math"/>
            </w:rPr>
            <m:t>;j=1,2,..C</m:t>
          </m:r>
        </m:oMath>
      </m:oMathPara>
    </w:p>
    <w:p w14:paraId="5375FB39" w14:textId="6C540A44" w:rsidR="00154473" w:rsidRDefault="00EE5C08" w:rsidP="001E26B5">
      <w:pPr>
        <w:ind w:left="720" w:firstLine="0"/>
      </w:pPr>
      <w:r>
        <w:t>Mà</w:t>
      </w:r>
    </w:p>
    <w:p w14:paraId="54823A60" w14:textId="41C242BB" w:rsidR="00A95661" w:rsidRPr="00FA4BBD" w:rsidRDefault="00000000" w:rsidP="00A95661">
      <w:pPr>
        <w:ind w:left="720" w:firstLine="0"/>
        <w:rPr>
          <w:iC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iCs/>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e>
                  </m:d>
                </m:e>
              </m:func>
              <m:ctrlPr>
                <w:rPr>
                  <w:rFonts w:ascii="Cambria Math" w:hAnsi="Cambria Math"/>
                  <w:i/>
                </w:rPr>
              </m:ctrlP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k</m:t>
                              </m:r>
                            </m:sub>
                          </m:sSub>
                        </m:e>
                      </m:d>
                    </m:e>
                  </m:func>
                </m:e>
              </m:nary>
            </m:den>
          </m:f>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p w14:paraId="71A430D6" w14:textId="26D474B7" w:rsidR="00EE5C08" w:rsidRPr="001E26B5" w:rsidRDefault="004C3A36" w:rsidP="001E26B5">
      <w:pPr>
        <w:ind w:left="720" w:firstLine="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a</m:t>
              </m:r>
              <m:ctrlPr>
                <w:rPr>
                  <w:rFonts w:ascii="Cambria Math" w:hAnsi="Cambria Math"/>
                  <w:i/>
                </w:rPr>
              </m:ctrlPr>
            </m:e>
            <m:sub>
              <m:r>
                <w:rPr>
                  <w:rFonts w:ascii="Cambria Math" w:hAnsi="Cambria Math"/>
                </w:rPr>
                <m:t>ij</m:t>
              </m:r>
            </m:sub>
          </m:sSub>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ij</m:t>
              </m:r>
            </m:sub>
          </m:sSub>
          <m:r>
            <w:rPr>
              <w:rFonts w:ascii="Cambria Math" w:hAnsi="Cambria Math"/>
            </w:rPr>
            <m:t>)</m:t>
          </m:r>
        </m:oMath>
      </m:oMathPara>
    </w:p>
    <w:p w14:paraId="1D68F78D" w14:textId="65F75836" w:rsidR="001E26B5" w:rsidRDefault="00AD51B4" w:rsidP="0043628C">
      <w:pPr>
        <w:ind w:left="720" w:firstLine="0"/>
      </w:pPr>
      <w:r>
        <w:t xml:space="preserve">Nên </w:t>
      </w:r>
    </w:p>
    <w:p w14:paraId="63F63948" w14:textId="265DBE2F" w:rsidR="00C762D8" w:rsidRPr="00652B52" w:rsidRDefault="00000000" w:rsidP="0043628C">
      <w:pPr>
        <w:ind w:left="720" w:firstLine="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(W)</m:t>
              </m:r>
            </m:num>
            <m:den>
              <m:r>
                <w:rPr>
                  <w:rFonts w:ascii="Cambria Math" w:hAnsi="Cambria Math"/>
                </w:rPr>
                <m:t>∂W</m:t>
              </m:r>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;j=1,2,..C</m:t>
          </m:r>
        </m:oMath>
      </m:oMathPara>
    </w:p>
    <w:p w14:paraId="064B4935" w14:textId="2900670A" w:rsidR="00652B52" w:rsidRDefault="00652B52" w:rsidP="0043628C">
      <w:pPr>
        <w:ind w:left="720" w:firstLine="0"/>
      </w:pPr>
      <w:r>
        <w:t>Suy ra</w:t>
      </w:r>
    </w:p>
    <w:p w14:paraId="656E9892" w14:textId="39051E86" w:rsidR="00652B52" w:rsidRPr="009C4A0C" w:rsidRDefault="00000000" w:rsidP="0043628C">
      <w:pPr>
        <w:ind w:left="720" w:firstLine="0"/>
      </w:pPr>
      <m:oMathPara>
        <m:oMath>
          <m:f>
            <m:fPr>
              <m:ctrlPr>
                <w:rPr>
                  <w:rFonts w:ascii="Cambria Math" w:hAnsi="Cambria Math"/>
                  <w:i/>
                </w:rPr>
              </m:ctrlPr>
            </m:fPr>
            <m:num>
              <m:r>
                <w:rPr>
                  <w:rFonts w:ascii="Cambria Math" w:hAnsi="Cambria Math"/>
                </w:rPr>
                <m:t>∂J(W)</m:t>
              </m:r>
            </m:num>
            <m:den>
              <m:r>
                <w:rPr>
                  <w:rFonts w:ascii="Cambria Math" w:hAnsi="Cambria Math"/>
                </w:rPr>
                <m:t>∂W</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(A-Y_one_hot)</m:t>
          </m:r>
        </m:oMath>
      </m:oMathPara>
    </w:p>
    <w:p w14:paraId="0DAA85F7" w14:textId="3F4ED979" w:rsidR="009C4A0C" w:rsidRDefault="009C4A0C" w:rsidP="0043628C">
      <w:pPr>
        <w:ind w:left="720" w:firstLine="0"/>
      </w:pPr>
      <w:r>
        <w:t xml:space="preserve">Áp dụng </w:t>
      </w:r>
      <w:r w:rsidR="00BF67EA">
        <w:t>cho Mini-batch GD</w:t>
      </w:r>
      <w:r w:rsidR="008B5E59">
        <w:t xml:space="preserve"> với </w:t>
      </w:r>
      <m:oMath>
        <m:r>
          <w:rPr>
            <w:rFonts w:ascii="Cambria Math" w:hAnsi="Cambria Math"/>
          </w:rPr>
          <m:t>mini batch size=mbs</m:t>
        </m:r>
      </m:oMath>
      <w:r w:rsidR="00BF67EA">
        <w:t>, công th</w:t>
      </w:r>
      <w:r w:rsidR="00102222">
        <w:t>ứ</w:t>
      </w:r>
      <w:r w:rsidR="00BF67EA">
        <w:t>c cập nhật cho W là:</w:t>
      </w:r>
    </w:p>
    <w:p w14:paraId="79249112" w14:textId="6391464B" w:rsidR="00BF67EA" w:rsidRPr="001E26B5" w:rsidRDefault="00BF67EA" w:rsidP="0043628C">
      <w:pPr>
        <w:ind w:left="720" w:firstLine="0"/>
      </w:pPr>
      <m:oMathPara>
        <m:oMath>
          <m:r>
            <w:rPr>
              <w:rFonts w:ascii="Cambria Math" w:hAnsi="Cambria Math"/>
            </w:rPr>
            <m:t>W=W-</m:t>
          </m:r>
          <m:f>
            <m:fPr>
              <m:ctrlPr>
                <w:rPr>
                  <w:rFonts w:ascii="Cambria Math" w:hAnsi="Cambria Math"/>
                  <w:i/>
                </w:rPr>
              </m:ctrlPr>
            </m:fPr>
            <m:num>
              <m:r>
                <w:rPr>
                  <w:rFonts w:ascii="Cambria Math" w:hAnsi="Cambria Math"/>
                </w:rPr>
                <m:t>η</m:t>
              </m:r>
            </m:num>
            <m:den>
              <m:r>
                <w:rPr>
                  <w:rFonts w:ascii="Cambria Math" w:hAnsi="Cambria Math"/>
                </w:rPr>
                <m:t>mbs</m:t>
              </m:r>
            </m:den>
          </m:f>
          <m:r>
            <w:rPr>
              <w:rFonts w:ascii="Cambria Math" w:hAnsi="Cambria Math"/>
            </w:rPr>
            <m:t xml:space="preserve"> </m:t>
          </m:r>
          <m:sSubSup>
            <m:sSubSupPr>
              <m:ctrlPr>
                <w:rPr>
                  <w:rFonts w:ascii="Cambria Math" w:hAnsi="Cambria Math"/>
                  <w:i/>
                </w:rPr>
              </m:ctrlPr>
            </m:sSubSupPr>
            <m:e>
              <m:r>
                <w:rPr>
                  <w:rFonts w:ascii="Cambria Math" w:hAnsi="Cambria Math"/>
                  <w:color w:val="202124"/>
                  <w:sz w:val="20"/>
                  <w:szCs w:val="20"/>
                  <w:shd w:val="clear" w:color="auto" w:fill="FFFFFF"/>
                </w:rPr>
                <m:t>x</m:t>
              </m:r>
              <m:ctrlPr>
                <w:rPr>
                  <w:rFonts w:ascii="Cambria Math" w:hAnsi="Cambria Math"/>
                  <w:i/>
                  <w:color w:val="202124"/>
                  <w:sz w:val="20"/>
                  <w:szCs w:val="20"/>
                  <w:shd w:val="clear" w:color="auto" w:fill="FFFFFF"/>
                </w:rPr>
              </m:ctrlPr>
            </m:e>
            <m:sub>
              <m:r>
                <w:rPr>
                  <w:rFonts w:ascii="Cambria Math" w:hAnsi="Cambria Math"/>
                  <w:color w:val="202124"/>
                  <w:sz w:val="20"/>
                  <w:szCs w:val="20"/>
                  <w:shd w:val="clear" w:color="auto" w:fill="FFFFFF"/>
                </w:rPr>
                <m:t>i:i+mbs</m:t>
              </m:r>
              <m:ctrlPr>
                <w:rPr>
                  <w:rFonts w:ascii="Cambria Math" w:hAnsi="Cambria Math"/>
                  <w:i/>
                  <w:color w:val="202124"/>
                  <w:sz w:val="20"/>
                  <w:szCs w:val="20"/>
                  <w:shd w:val="clear" w:color="auto" w:fill="FFFFFF"/>
                </w:rPr>
              </m:ctrlPr>
            </m:sub>
            <m:sup>
              <m:r>
                <w:rPr>
                  <w:rFonts w:ascii="Cambria Math" w:hAnsi="Cambria Math"/>
                </w:rPr>
                <m:t>T</m:t>
              </m:r>
            </m:sup>
          </m:sSubSup>
          <m:r>
            <w:rPr>
              <w:rFonts w:ascii="Cambria Math" w:hAnsi="Cambria Math"/>
            </w:rPr>
            <m:t>(</m:t>
          </m:r>
          <m:sSub>
            <m:sSubPr>
              <m:ctrlPr>
                <w:rPr>
                  <w:rFonts w:ascii="Cambria Math" w:hAnsi="Cambria Math"/>
                  <w:i/>
                  <w:color w:val="202124"/>
                  <w:sz w:val="20"/>
                  <w:szCs w:val="20"/>
                  <w:shd w:val="clear" w:color="auto" w:fill="FFFFFF"/>
                </w:rPr>
              </m:ctrlPr>
            </m:sSubPr>
            <m:e>
              <m:sSub>
                <m:sSubPr>
                  <m:ctrlPr>
                    <w:rPr>
                      <w:rFonts w:ascii="Cambria Math" w:hAnsi="Cambria Math"/>
                      <w:i/>
                      <w:color w:val="202124"/>
                      <w:sz w:val="20"/>
                      <w:szCs w:val="20"/>
                      <w:shd w:val="clear" w:color="auto" w:fill="FFFFFF"/>
                    </w:rPr>
                  </m:ctrlPr>
                </m:sSubPr>
                <m:e>
                  <m:r>
                    <w:rPr>
                      <w:rFonts w:ascii="Cambria Math" w:hAnsi="Cambria Math"/>
                      <w:color w:val="202124"/>
                      <w:sz w:val="20"/>
                      <w:szCs w:val="20"/>
                      <w:shd w:val="clear" w:color="auto" w:fill="FFFFFF"/>
                    </w:rPr>
                    <m:t>a</m:t>
                  </m:r>
                </m:e>
                <m:sub>
                  <m:r>
                    <w:rPr>
                      <w:rFonts w:ascii="Cambria Math" w:hAnsi="Cambria Math"/>
                      <w:color w:val="202124"/>
                      <w:sz w:val="20"/>
                      <w:szCs w:val="20"/>
                      <w:shd w:val="clear" w:color="auto" w:fill="FFFFFF"/>
                    </w:rPr>
                    <m:t>i:i+mbs</m:t>
                  </m:r>
                </m:sub>
              </m:sSub>
              <m:r>
                <w:rPr>
                  <w:rFonts w:ascii="Cambria Math" w:hAnsi="Cambria Math"/>
                  <w:color w:val="202124"/>
                  <w:sz w:val="20"/>
                  <w:szCs w:val="20"/>
                  <w:shd w:val="clear" w:color="auto" w:fill="FFFFFF"/>
                </w:rPr>
                <m:t>-y</m:t>
              </m:r>
            </m:e>
            <m:sub>
              <m:r>
                <w:rPr>
                  <w:rFonts w:ascii="Cambria Math" w:hAnsi="Cambria Math"/>
                  <w:color w:val="202124"/>
                  <w:sz w:val="20"/>
                  <w:szCs w:val="20"/>
                  <w:shd w:val="clear" w:color="auto" w:fill="FFFFFF"/>
                </w:rPr>
                <m:t>i:i+mbs</m:t>
              </m:r>
            </m:sub>
          </m:sSub>
          <m:r>
            <w:rPr>
              <w:rFonts w:ascii="Cambria Math" w:hAnsi="Cambria Math"/>
              <w:color w:val="202124"/>
              <w:sz w:val="20"/>
              <w:szCs w:val="20"/>
              <w:shd w:val="clear" w:color="auto" w:fill="FFFFFF"/>
            </w:rPr>
            <m:t>)</m:t>
          </m:r>
        </m:oMath>
      </m:oMathPara>
    </w:p>
    <w:p w14:paraId="5F4D5986" w14:textId="7BB92B34" w:rsidR="00C5087A" w:rsidRDefault="00C5087A" w:rsidP="00C5087A">
      <w:pPr>
        <w:pStyle w:val="Heading2"/>
        <w:numPr>
          <w:ilvl w:val="0"/>
          <w:numId w:val="30"/>
        </w:numPr>
      </w:pPr>
      <w:bookmarkStart w:id="20" w:name="_Toc135088677"/>
      <w:r>
        <w:t>Hạn chế</w:t>
      </w:r>
      <w:bookmarkEnd w:id="20"/>
    </w:p>
    <w:p w14:paraId="24195A45" w14:textId="77777777" w:rsidR="006C30A6" w:rsidRPr="006C30A6" w:rsidRDefault="006C30A6" w:rsidP="00CB1792">
      <w:pPr>
        <w:ind w:left="360" w:firstLine="360"/>
        <w:jc w:val="both"/>
      </w:pPr>
      <w:r w:rsidRPr="006C30A6">
        <w:t>Dễ bị overfitting: Softmax regression có thể dễ bị overfitting vì có quá nhiều tham số cần được tối ưu, đặc biệt là khi số lượng biến độc lập lớn.</w:t>
      </w:r>
    </w:p>
    <w:p w14:paraId="13B1EE08" w14:textId="022CADBE" w:rsidR="006C30A6" w:rsidRPr="006C30A6" w:rsidRDefault="006C30A6" w:rsidP="00CB1792">
      <w:pPr>
        <w:ind w:left="360" w:firstLine="360"/>
        <w:jc w:val="both"/>
      </w:pPr>
      <w:r w:rsidRPr="006C30A6">
        <w:t>Yêu cầu dữ liệu lớn: Softmax regression yêu cầu một lượng dữ liệu lớn để huấn luyện hiệu quả và tránh overfitting. Điều này làm cho phương pháp này không phù hợp khi có ít dữ liệu hoặc dữ liệu thưa.</w:t>
      </w:r>
    </w:p>
    <w:p w14:paraId="67E6488B" w14:textId="78308476" w:rsidR="006C30A6" w:rsidRPr="006C30A6" w:rsidRDefault="006C30A6" w:rsidP="00CB1792">
      <w:pPr>
        <w:ind w:left="360" w:firstLine="360"/>
        <w:jc w:val="both"/>
      </w:pPr>
      <w:r w:rsidRPr="006C30A6">
        <w:t xml:space="preserve">Không thể xử lý dữ liệu </w:t>
      </w:r>
      <w:r w:rsidR="0019198A">
        <w:t xml:space="preserve">phi </w:t>
      </w:r>
      <w:r w:rsidRPr="006C30A6">
        <w:t>tuyến: Softmax regression là một phương pháp tuyến tính và không thể xử lý được dữ liệu phi t</w:t>
      </w:r>
      <w:r w:rsidR="00352568">
        <w:t>u</w:t>
      </w:r>
      <w:r w:rsidRPr="006C30A6">
        <w:t>yến.</w:t>
      </w:r>
    </w:p>
    <w:p w14:paraId="76D081CE" w14:textId="1599926F" w:rsidR="00C5087A" w:rsidRPr="00C5087A" w:rsidRDefault="006C30A6" w:rsidP="00CB1792">
      <w:pPr>
        <w:ind w:left="360" w:firstLine="360"/>
        <w:jc w:val="both"/>
      </w:pPr>
      <w:r w:rsidRPr="006C30A6">
        <w:lastRenderedPageBreak/>
        <w:t>Không giải quyết được vấn đề khả năng khái quát (generalization): Phương pháp này không giải quyết được vấn đề khả năng khái quát và có thể không hoạt động tốt khi áp dụng cho các bài toán dự đoán trên dữ liệu mới mà chưa được huấn luyện.</w:t>
      </w:r>
    </w:p>
    <w:p w14:paraId="6C081428" w14:textId="16E6D24E" w:rsidR="009B1B21" w:rsidRDefault="0066263D" w:rsidP="007C3E12">
      <w:pPr>
        <w:pStyle w:val="Heading1"/>
        <w:numPr>
          <w:ilvl w:val="0"/>
          <w:numId w:val="27"/>
        </w:numPr>
        <w:jc w:val="left"/>
      </w:pPr>
      <w:bookmarkStart w:id="21" w:name="_Toc135088678"/>
      <w:r>
        <w:t>CNN</w:t>
      </w:r>
      <w:bookmarkEnd w:id="21"/>
    </w:p>
    <w:p w14:paraId="4EDB1981" w14:textId="66CCF82D" w:rsidR="0066263D" w:rsidRDefault="0066263D" w:rsidP="0066263D">
      <w:pPr>
        <w:pStyle w:val="Heading2"/>
        <w:numPr>
          <w:ilvl w:val="0"/>
          <w:numId w:val="31"/>
        </w:numPr>
        <w:ind w:left="720"/>
      </w:pPr>
      <w:bookmarkStart w:id="22" w:name="_Toc135088679"/>
      <w:r>
        <w:t>Động lực nghiên cứu</w:t>
      </w:r>
      <w:bookmarkEnd w:id="22"/>
    </w:p>
    <w:p w14:paraId="2A37E12F" w14:textId="582A10CC" w:rsidR="0025338C" w:rsidRDefault="0025338C" w:rsidP="0025338C">
      <w:pPr>
        <w:ind w:left="360" w:firstLine="360"/>
        <w:jc w:val="both"/>
      </w:pPr>
      <w:r>
        <w:t>Mạng CNN là một trong những động lực thúc đẩy mạnh mẽ của lĩnh vực khoa học máy tính nói chung và thị giác máy tính nói riêng. Hiện nay cộng đồng nghiên cứu đã và đang tiếp tục nghiên cứu và phát triển những mạng CNN mới với hiệu năng tốt hơn</w:t>
      </w:r>
      <w:r w:rsidR="00474755">
        <w:t>.</w:t>
      </w:r>
    </w:p>
    <w:p w14:paraId="5CB81C6E" w14:textId="1D9A42A6" w:rsidR="0025338C" w:rsidRPr="0025338C" w:rsidRDefault="0025338C" w:rsidP="008A72E0">
      <w:pPr>
        <w:ind w:left="360" w:firstLine="360"/>
        <w:jc w:val="both"/>
      </w:pPr>
      <w:r>
        <w:t>CNN là kiến trúc lý tưởng khi giải quyết vấn đề dữ liệu hình ảnh, một trong những mô hình Deep Learning tiên tiến. Nó giúp cho chúng ta xây dựng được những hệ thống thông minh với độ chính xác cao như hiện nay. CNN được sử dụng nhiều trong các bài toán nhận dạng các object trong ảnh.</w:t>
      </w:r>
    </w:p>
    <w:p w14:paraId="466E3D1C" w14:textId="2415623F" w:rsidR="0066263D" w:rsidRDefault="0066263D" w:rsidP="0066263D">
      <w:pPr>
        <w:pStyle w:val="Heading2"/>
        <w:numPr>
          <w:ilvl w:val="0"/>
          <w:numId w:val="31"/>
        </w:numPr>
        <w:ind w:left="720"/>
      </w:pPr>
      <w:bookmarkStart w:id="23" w:name="_Toc135088680"/>
      <w:r>
        <w:t>Phát biểu bài toán</w:t>
      </w:r>
      <w:bookmarkEnd w:id="23"/>
    </w:p>
    <w:p w14:paraId="4568A2B5" w14:textId="126BBE75" w:rsidR="00D06A58" w:rsidRPr="007B4592" w:rsidRDefault="00D06A58" w:rsidP="00B200B5">
      <w:pPr>
        <w:ind w:left="360" w:firstLine="360"/>
        <w:jc w:val="both"/>
      </w:pPr>
      <w:r w:rsidRPr="007B4592">
        <w:t>Bài toán mà nhóm trình bày là dùng CNN để phân loại hình ảnh</w:t>
      </w:r>
      <w:r w:rsidR="007B4592">
        <w:t>.</w:t>
      </w:r>
    </w:p>
    <w:p w14:paraId="5A36CFB2" w14:textId="2498689D" w:rsidR="00D06A58" w:rsidRPr="007B4592" w:rsidRDefault="001C44DB" w:rsidP="00B200B5">
      <w:pPr>
        <w:ind w:left="360" w:firstLine="360"/>
        <w:jc w:val="both"/>
      </w:pPr>
      <w:r>
        <w:t>M</w:t>
      </w:r>
      <w:r w:rsidR="00D06A58" w:rsidRPr="007B4592">
        <w:t xml:space="preserve">ô hình CNN để </w:t>
      </w:r>
      <w:r w:rsidR="007B4592">
        <w:t>huấn luyện</w:t>
      </w:r>
      <w:r w:rsidR="00D06A58" w:rsidRPr="007B4592">
        <w:t xml:space="preserve"> và kiểm tra, mỗi hình ảnh đầu vào sẽ chuyển nó qua 1 loạt các lớp tích chập với các bộ lọc (Kern</w:t>
      </w:r>
      <w:r w:rsidR="007B4592">
        <w:t>e</w:t>
      </w:r>
      <w:r w:rsidR="00D06A58" w:rsidRPr="007B4592">
        <w:t>l), tổng hợp lại các lớp được kết nối đầy đủ (Full Connected) và áp dụng hàm Softmax để phân loại đối tượng có giá trị xác suất giữa 0 và 1.</w:t>
      </w:r>
    </w:p>
    <w:p w14:paraId="03CAC69F" w14:textId="563897CC" w:rsidR="00D06A58" w:rsidRPr="007B4592" w:rsidRDefault="00D06A58" w:rsidP="00B200B5">
      <w:pPr>
        <w:ind w:left="360" w:firstLine="360"/>
        <w:jc w:val="both"/>
      </w:pPr>
      <w:r w:rsidRPr="007B4592">
        <w:t>Các lớp trong CNN</w:t>
      </w:r>
      <w:r w:rsidR="00B200B5">
        <w:t>.</w:t>
      </w:r>
    </w:p>
    <w:p w14:paraId="4955D306" w14:textId="0804B7FA" w:rsidR="00D06A58" w:rsidRPr="007B4592" w:rsidRDefault="00D06A58" w:rsidP="00B3071C">
      <w:pPr>
        <w:ind w:left="1080" w:firstLine="360"/>
        <w:jc w:val="both"/>
      </w:pPr>
      <w:r w:rsidRPr="007B4592">
        <w:t>Lớp tích chập – Convolution Layer</w:t>
      </w:r>
      <w:r w:rsidR="00B3071C">
        <w:t xml:space="preserve">: </w:t>
      </w:r>
      <w:r w:rsidRPr="007B4592">
        <w:t>là lớp đầu tiên trích xuất các tính năng từ hình ảnh đầu vào.</w:t>
      </w:r>
      <w:r w:rsidR="00EE000B">
        <w:t xml:space="preserve"> </w:t>
      </w:r>
      <w:r w:rsidRPr="007B4592">
        <w:t>Tích</w:t>
      </w:r>
      <w:r w:rsidR="001C44DB">
        <w:t xml:space="preserve"> </w:t>
      </w:r>
      <w:r w:rsidRPr="007B4592">
        <w:t>chập duy trì mối quan hệ giữa các pixel bằng cách tìm hiểu các tính năng hình ảnh bằng cách sử dụng các ô vuông nhỏ của dữ liệu đầu vào (gọi là kernel).</w:t>
      </w:r>
      <w:r w:rsidR="00B200B5">
        <w:t xml:space="preserve"> </w:t>
      </w:r>
      <w:r w:rsidRPr="007B4592">
        <w:t>Kích</w:t>
      </w:r>
      <w:r w:rsidR="00B200B5">
        <w:t xml:space="preserve"> </w:t>
      </w:r>
      <w:r w:rsidRPr="007B4592">
        <w:t>thước của kernel thường là các số lẻ như 3x3, 5x5</w:t>
      </w:r>
      <w:r w:rsidR="00B3071C">
        <w:t>.</w:t>
      </w:r>
    </w:p>
    <w:p w14:paraId="7C8D769A" w14:textId="3FE91D1F" w:rsidR="00D06A58" w:rsidRPr="007B4592" w:rsidRDefault="00D06A58" w:rsidP="00B200B5">
      <w:pPr>
        <w:ind w:left="2520" w:firstLine="0"/>
        <w:jc w:val="both"/>
      </w:pPr>
      <w:r w:rsidRPr="007B4592">
        <w:rPr>
          <w:noProof/>
        </w:rPr>
        <w:lastRenderedPageBreak/>
        <w:drawing>
          <wp:inline distT="0" distB="0" distL="0" distR="0" wp14:anchorId="5FC3F6F0" wp14:editId="413240B4">
            <wp:extent cx="4124325" cy="1962150"/>
            <wp:effectExtent l="0" t="0" r="0" b="0"/>
            <wp:docPr id="519471430" name="Picture 15" descr="A picture containing diagram, plan,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diagram, plan, rectangle,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1962150"/>
                    </a:xfrm>
                    <a:prstGeom prst="rect">
                      <a:avLst/>
                    </a:prstGeom>
                    <a:noFill/>
                    <a:ln>
                      <a:noFill/>
                    </a:ln>
                  </pic:spPr>
                </pic:pic>
              </a:graphicData>
            </a:graphic>
          </wp:inline>
        </w:drawing>
      </w:r>
    </w:p>
    <w:p w14:paraId="14DA2A36" w14:textId="5EAB4A0B" w:rsidR="00D06A58" w:rsidRPr="007B4592" w:rsidRDefault="00D06A58" w:rsidP="00B3071C">
      <w:pPr>
        <w:ind w:left="1080" w:firstLine="360"/>
        <w:jc w:val="both"/>
      </w:pPr>
      <w:r w:rsidRPr="007B4592">
        <w:t>Bước nhảy Stride</w:t>
      </w:r>
      <w:r w:rsidR="00B3071C">
        <w:t xml:space="preserve">: </w:t>
      </w:r>
      <w:r w:rsidRPr="007B4592">
        <w:t>số pixel cần dịch chuyển mỗi khi trượt kernel qua bức ảnh đầu vào. Ví dụ với stride bằng 2 sẽ dịch chuyển 2 pixel</w:t>
      </w:r>
      <w:r w:rsidR="00EE000B">
        <w:t>s</w:t>
      </w:r>
      <w:r w:rsidRPr="007B4592">
        <w:t xml:space="preserve"> mỗi lần áp dụng phép convolution</w:t>
      </w:r>
      <w:r w:rsidR="00EE000B">
        <w:t>.</w:t>
      </w:r>
    </w:p>
    <w:p w14:paraId="4E943D50" w14:textId="02F0DB45" w:rsidR="00D06A58" w:rsidRPr="007B4592" w:rsidRDefault="00D06A58" w:rsidP="0053755B">
      <w:pPr>
        <w:ind w:left="1080" w:firstLine="360"/>
        <w:jc w:val="both"/>
      </w:pPr>
      <w:r w:rsidRPr="007B4592">
        <w:t>Hàm phi tuyến ReLU</w:t>
      </w:r>
      <w:r w:rsidR="0053755B">
        <w:t xml:space="preserve"> (</w:t>
      </w:r>
      <w:r w:rsidRPr="007B4592">
        <w:t>Rectified Linear Unit</w:t>
      </w:r>
      <w:r w:rsidR="00F61AE4">
        <w:t>) có</w:t>
      </w:r>
      <w:r w:rsidRPr="007B4592">
        <w:t xml:space="preserve"> đầu ra là: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=max⁡(0,</m:t>
        </m:r>
        <m:r>
          <w:rPr>
            <w:rFonts w:ascii="Cambria Math" w:hAnsi="Cambria Math"/>
          </w:rPr>
          <m:t>x</m:t>
        </m:r>
        <m:r>
          <m:rPr>
            <m:sty m:val="p"/>
          </m:rPr>
          <w:rPr>
            <w:rFonts w:ascii="Cambria Math" w:hAnsi="Cambria Math"/>
          </w:rPr>
          <m:t>)</m:t>
        </m:r>
      </m:oMath>
    </w:p>
    <w:p w14:paraId="2800FD95" w14:textId="5C9EF93A" w:rsidR="00D06A58" w:rsidRPr="007B4592" w:rsidRDefault="00D06A58" w:rsidP="00B200B5">
      <w:pPr>
        <w:ind w:left="4140" w:firstLine="0"/>
        <w:jc w:val="both"/>
      </w:pPr>
      <w:r w:rsidRPr="007B4592">
        <w:rPr>
          <w:noProof/>
        </w:rPr>
        <w:drawing>
          <wp:inline distT="0" distB="0" distL="0" distR="0" wp14:anchorId="7BE54F8B" wp14:editId="6E791540">
            <wp:extent cx="2581275" cy="2276475"/>
            <wp:effectExtent l="0" t="0" r="0" b="0"/>
            <wp:docPr id="1935571912" name="Picture 14" descr="A graph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graph of a func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490CF699" w14:textId="6A3D0F5E" w:rsidR="00D06A58" w:rsidRPr="007B4592" w:rsidRDefault="00D06A58" w:rsidP="00B200B5">
      <w:pPr>
        <w:ind w:left="1980" w:firstLine="0"/>
        <w:jc w:val="both"/>
      </w:pPr>
      <w:r w:rsidRPr="007B4592">
        <w:t xml:space="preserve">Trong activation function chúng còn có </w:t>
      </w:r>
      <w:r w:rsidR="00AE19C2">
        <w:t>nhiều hàm khác</w:t>
      </w:r>
      <w:r w:rsidRPr="007B4592">
        <w:t>: Re</w:t>
      </w:r>
      <w:r w:rsidR="00F63A43">
        <w:t>LU</w:t>
      </w:r>
      <w:r w:rsidRPr="007B4592">
        <w:t>, Tanh, Sigmoid, Maxout, Leaky,</w:t>
      </w:r>
      <w:r w:rsidR="00EE000B">
        <w:t xml:space="preserve"> </w:t>
      </w:r>
      <w:r w:rsidRPr="007B4592">
        <w:t>… Re</w:t>
      </w:r>
      <w:r w:rsidR="00015334">
        <w:t>LU</w:t>
      </w:r>
      <w:r w:rsidRPr="007B4592">
        <w:t xml:space="preserve"> layer được ứng dụng phổ biến trong việc huấn luyện n</w:t>
      </w:r>
      <w:r w:rsidR="005C12FC">
        <w:t>euron</w:t>
      </w:r>
      <w:r w:rsidRPr="007B4592">
        <w:t xml:space="preserve"> do sở hữu nhiều ưu điểm tiên tiến</w:t>
      </w:r>
      <w:r w:rsidR="00E23A09">
        <w:t>.</w:t>
      </w:r>
    </w:p>
    <w:p w14:paraId="3F45FCD4" w14:textId="609B25BE" w:rsidR="00D06A58" w:rsidRPr="007B4592" w:rsidRDefault="00D06A58" w:rsidP="00021297">
      <w:pPr>
        <w:ind w:left="1080" w:firstLine="360"/>
        <w:jc w:val="both"/>
      </w:pPr>
      <w:r w:rsidRPr="007B4592">
        <w:t xml:space="preserve">Đường viền </w:t>
      </w:r>
      <w:r w:rsidR="005C12FC" w:rsidRPr="007B4592">
        <w:t>padding</w:t>
      </w:r>
      <w:r w:rsidR="00E23A09">
        <w:t>:</w:t>
      </w:r>
      <w:r w:rsidR="00021297">
        <w:t xml:space="preserve"> </w:t>
      </w:r>
      <w:r w:rsidRPr="007B4592">
        <w:t xml:space="preserve">Một vấn đề rắc rối khi áp dụng các tầng tích chập là việc chúng ta có thể mất một số điểm ảnh trên biên của ảnh. Vì chúng ta thường sử dụng các kernel nhỏ, với một phép tích chập ta có thể chỉ mất một ít điểm ảnh, tuy nhiên sự mất mát này có thể tích lũy dần khi ta thực hiện qua nhiều tầng tích chập liên tiếp. Một </w:t>
      </w:r>
      <w:r w:rsidRPr="007B4592">
        <w:lastRenderedPageBreak/>
        <w:t>giải pháp đơn giản cho vấn đề này là chèn thêm các điểm ảnh xung quanh đường biên trên bức ảnh đầu vào (được gọi là padding)</w:t>
      </w:r>
      <w:r w:rsidR="00AE19C2">
        <w:t>.</w:t>
      </w:r>
    </w:p>
    <w:p w14:paraId="7B0116D8" w14:textId="13B17A81" w:rsidR="00D06A58" w:rsidRPr="007B4592" w:rsidRDefault="00D06A58" w:rsidP="007D4523">
      <w:pPr>
        <w:ind w:firstLine="0"/>
        <w:jc w:val="center"/>
      </w:pPr>
      <w:r w:rsidRPr="007B4592">
        <w:rPr>
          <w:noProof/>
        </w:rPr>
        <w:drawing>
          <wp:inline distT="0" distB="0" distL="0" distR="0" wp14:anchorId="27297917" wp14:editId="530F7968">
            <wp:extent cx="5295900" cy="2019300"/>
            <wp:effectExtent l="0" t="0" r="0" b="0"/>
            <wp:docPr id="1417348613" name="Picture 1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text, screenshot, diagram,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019300"/>
                    </a:xfrm>
                    <a:prstGeom prst="rect">
                      <a:avLst/>
                    </a:prstGeom>
                    <a:noFill/>
                    <a:ln>
                      <a:noFill/>
                    </a:ln>
                  </pic:spPr>
                </pic:pic>
              </a:graphicData>
            </a:graphic>
          </wp:inline>
        </w:drawing>
      </w:r>
    </w:p>
    <w:p w14:paraId="03577118" w14:textId="41DFF5FC" w:rsidR="00D06A58" w:rsidRPr="007B4592" w:rsidRDefault="00D06A58" w:rsidP="00021297">
      <w:pPr>
        <w:ind w:left="1080" w:firstLine="360"/>
        <w:jc w:val="both"/>
      </w:pPr>
      <w:r w:rsidRPr="007B4592">
        <w:t>Lớp Pooling</w:t>
      </w:r>
      <w:r w:rsidR="007D4523">
        <w:t>:</w:t>
      </w:r>
      <w:r w:rsidRPr="007B4592">
        <w:t xml:space="preserve"> sẽ giảm bớt số lượng tham số khi hình ảnh quá lớn. Không gian pooling còn được gọi là lấy mẫu con hoặc lấy mẫu xuống làm giảm kích thước của mỗi map nhưng vẫn giữ lại thông tin quan trọng. Các pooling có nhiều loại khác nhau: Max pooling, Averange pooling</w:t>
      </w:r>
      <w:r w:rsidR="007E7A6F">
        <w:t>.</w:t>
      </w:r>
    </w:p>
    <w:p w14:paraId="4C9A63AF" w14:textId="5D827801" w:rsidR="00D06A58" w:rsidRPr="007B4592" w:rsidRDefault="00D06A58" w:rsidP="007E7A6F">
      <w:pPr>
        <w:ind w:firstLine="0"/>
        <w:jc w:val="center"/>
      </w:pPr>
      <w:r w:rsidRPr="007B4592">
        <w:rPr>
          <w:noProof/>
        </w:rPr>
        <w:drawing>
          <wp:inline distT="0" distB="0" distL="0" distR="0" wp14:anchorId="7D1728EA" wp14:editId="17A2D999">
            <wp:extent cx="4724400" cy="1962150"/>
            <wp:effectExtent l="0" t="0" r="0" b="0"/>
            <wp:docPr id="1246454051" name="Picture 1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text, screenshot, line, rectang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1962150"/>
                    </a:xfrm>
                    <a:prstGeom prst="rect">
                      <a:avLst/>
                    </a:prstGeom>
                    <a:noFill/>
                    <a:ln>
                      <a:noFill/>
                    </a:ln>
                  </pic:spPr>
                </pic:pic>
              </a:graphicData>
            </a:graphic>
          </wp:inline>
        </w:drawing>
      </w:r>
    </w:p>
    <w:p w14:paraId="43AE67D3" w14:textId="48BAD090" w:rsidR="00D06A58" w:rsidRPr="007B4592" w:rsidRDefault="00D06A58" w:rsidP="00B56E01">
      <w:pPr>
        <w:ind w:left="1080" w:firstLine="360"/>
        <w:jc w:val="both"/>
      </w:pPr>
      <w:r w:rsidRPr="007B4592">
        <w:t>Fully connected layer</w:t>
      </w:r>
      <w:r w:rsidR="007E7A6F">
        <w:t xml:space="preserve">: </w:t>
      </w:r>
      <w:r w:rsidRPr="007B4592">
        <w:t>Sau khi ảnh được truyền qua nhiều convolutional layer và pooling layer thì model đã học được tương đối các đặc điểm của ảnh</w:t>
      </w:r>
      <w:r w:rsidR="00FF3913">
        <w:t>,</w:t>
      </w:r>
      <w:r w:rsidRPr="007B4592">
        <w:t xml:space="preserve"> thì tensor của output của layer cuối cùng sẽ được là phẳng thành vector và đưa vào một lớp được kết nối như một mạng n</w:t>
      </w:r>
      <w:r w:rsidR="007A6545">
        <w:t>eu</w:t>
      </w:r>
      <w:r w:rsidRPr="007B4592">
        <w:t xml:space="preserve">ron. Với FC layer được kết hợp với các tính năng lại với nhau để tạo ra một mô hình. Cuối cùng sử dụng </w:t>
      </w:r>
      <w:r w:rsidR="007A6545">
        <w:t>S</w:t>
      </w:r>
      <w:r w:rsidRPr="007B4592">
        <w:t>oftmax để phân loại đầu ra.</w:t>
      </w:r>
    </w:p>
    <w:p w14:paraId="14D1E5F8" w14:textId="17EE6427" w:rsidR="00D06A58" w:rsidRPr="007B4592" w:rsidRDefault="00D06A58" w:rsidP="007A6545">
      <w:pPr>
        <w:ind w:left="1080" w:firstLine="360"/>
        <w:jc w:val="both"/>
      </w:pPr>
      <w:r w:rsidRPr="007B4592">
        <w:lastRenderedPageBreak/>
        <w:t>Cấu trúc CNN đơn giản</w:t>
      </w:r>
      <w:r w:rsidR="007A6545">
        <w:t>:</w:t>
      </w:r>
    </w:p>
    <w:p w14:paraId="5370062D" w14:textId="2394E8CB" w:rsidR="00D06A58" w:rsidRPr="007B4592" w:rsidRDefault="00D06A58" w:rsidP="00AE19C2">
      <w:pPr>
        <w:ind w:firstLine="0"/>
        <w:jc w:val="center"/>
      </w:pPr>
      <w:r w:rsidRPr="007B4592">
        <w:rPr>
          <w:noProof/>
        </w:rPr>
        <w:drawing>
          <wp:inline distT="0" distB="0" distL="0" distR="0" wp14:anchorId="7C8996BC" wp14:editId="4EDA30F4">
            <wp:extent cx="5943600" cy="2037080"/>
            <wp:effectExtent l="0" t="0" r="0" b="0"/>
            <wp:docPr id="1554682096" name="Picture 11" descr="A picture containing diagram, sketch,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iagram, sketch, line,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p>
    <w:p w14:paraId="747A1D1F" w14:textId="4AB56AD7" w:rsidR="00D06A58" w:rsidRDefault="00D06A58" w:rsidP="007A6545">
      <w:pPr>
        <w:ind w:left="1080" w:firstLine="360"/>
        <w:jc w:val="both"/>
      </w:pPr>
      <w:r w:rsidRPr="007B4592">
        <w:t>CNN gồm tập hợp các lớp cơ bản: convolution layer + ReLU, pooling layer, fully connected layer. Các lớp này liên kết với nhau theo một thứ tự nhất định. Thông thường, một ảnh sẽ được lan truyền qua tầng convolution layer + ReLU layer đầu tiên, sau đó các giá trị tính toán được sẽ lan truyền qua pooling layer, bộ ba convolution layer + ReLU + pooling layer có thể lặp lại nhiều lần trong network. Và sau đó được lan truyền qua tầng fully connected layer và softmax để tính sác xuất ảnh đó chứa vật thế gì.</w:t>
      </w:r>
    </w:p>
    <w:p w14:paraId="1EE7ED5A" w14:textId="4EE8D362" w:rsidR="00BC3D2B" w:rsidRDefault="00C30B58" w:rsidP="001E7683">
      <w:pPr>
        <w:pStyle w:val="Heading2"/>
        <w:numPr>
          <w:ilvl w:val="0"/>
          <w:numId w:val="31"/>
        </w:numPr>
        <w:ind w:left="720"/>
        <w:jc w:val="both"/>
      </w:pPr>
      <w:bookmarkStart w:id="24" w:name="_Toc135088681"/>
      <w:r>
        <w:t>Kiến trúc mạng VGG16</w:t>
      </w:r>
      <w:bookmarkEnd w:id="24"/>
    </w:p>
    <w:p w14:paraId="1C54774B" w14:textId="71A0B058" w:rsidR="00853E8F" w:rsidRDefault="00853E8F" w:rsidP="00621660">
      <w:pPr>
        <w:jc w:val="both"/>
      </w:pPr>
      <w:r>
        <w:t xml:space="preserve">VGG16 là mạng </w:t>
      </w:r>
      <w:r w:rsidR="007A47B0">
        <w:t>CNN</w:t>
      </w:r>
      <w:r>
        <w:t xml:space="preserve"> </w:t>
      </w:r>
      <w:r w:rsidR="00621660">
        <w:t>nổi tiếng được nộp cho ILSVRC-2014</w:t>
      </w:r>
      <w:r>
        <w:t xml:space="preserve">. Model sau khi được train bởi mạng VGG16 đạt độ chính xác 92,7% </w:t>
      </w:r>
      <w:r w:rsidR="00641586">
        <w:t xml:space="preserve">- </w:t>
      </w:r>
      <w:r>
        <w:t>top</w:t>
      </w:r>
      <w:r w:rsidR="00641586">
        <w:t xml:space="preserve"> </w:t>
      </w:r>
      <w:r>
        <w:t>5 test trong tập dữ liệu ImageNet gồm 14 triệu hình ảnh thuộc 1000 lớp khác nhau.</w:t>
      </w:r>
    </w:p>
    <w:p w14:paraId="6F712E6B" w14:textId="64566F12" w:rsidR="00853E8F" w:rsidRPr="00B30F06" w:rsidRDefault="00B30F06" w:rsidP="00B30F06">
      <w:pPr>
        <w:pStyle w:val="ListParagraph"/>
        <w:numPr>
          <w:ilvl w:val="1"/>
          <w:numId w:val="44"/>
        </w:numPr>
        <w:rPr>
          <w:b/>
          <w:bCs/>
        </w:rPr>
      </w:pPr>
      <w:r>
        <w:rPr>
          <w:b/>
          <w:bCs/>
        </w:rPr>
        <w:t xml:space="preserve"> </w:t>
      </w:r>
      <w:r w:rsidR="00853E8F" w:rsidRPr="00B30F06">
        <w:rPr>
          <w:b/>
          <w:bCs/>
        </w:rPr>
        <w:t xml:space="preserve">Cấu trúc </w:t>
      </w:r>
    </w:p>
    <w:p w14:paraId="640EA539" w14:textId="7A6A40B2" w:rsidR="00853E8F" w:rsidRDefault="00853E8F" w:rsidP="00B34635">
      <w:r>
        <w:rPr>
          <w:noProof/>
        </w:rPr>
        <w:lastRenderedPageBreak/>
        <w:drawing>
          <wp:inline distT="0" distB="0" distL="0" distR="0" wp14:anchorId="0D3681DC" wp14:editId="0C02A7A7">
            <wp:extent cx="3465414" cy="1371600"/>
            <wp:effectExtent l="0" t="952" r="952" b="953"/>
            <wp:docPr id="1806195874" name="Picture 17"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icture containing text, screenshot, font, parall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3465414" cy="1371600"/>
                    </a:xfrm>
                    <a:prstGeom prst="rect">
                      <a:avLst/>
                    </a:prstGeom>
                    <a:noFill/>
                    <a:ln>
                      <a:noFill/>
                    </a:ln>
                  </pic:spPr>
                </pic:pic>
              </a:graphicData>
            </a:graphic>
          </wp:inline>
        </w:drawing>
      </w:r>
    </w:p>
    <w:p w14:paraId="20E55A58" w14:textId="6D582F6B" w:rsidR="00853E8F" w:rsidRDefault="00853E8F" w:rsidP="00B30F06">
      <w:pPr>
        <w:jc w:val="both"/>
      </w:pPr>
      <w:r>
        <w:t xml:space="preserve">Đầu vào của VGG được đặt thành ảnh </w:t>
      </w:r>
      <w:r w:rsidR="00B30F06">
        <w:t>với 3 RGB channel</w:t>
      </w:r>
      <w:r>
        <w:t xml:space="preserve"> có kích thước cố định là 224x224</w:t>
      </w:r>
      <w:r w:rsidR="00C86C04">
        <w:t>.</w:t>
      </w:r>
    </w:p>
    <w:p w14:paraId="19C7A542" w14:textId="28ECDE62" w:rsidR="00853E8F" w:rsidRDefault="00853E8F" w:rsidP="00B30F06">
      <w:pPr>
        <w:jc w:val="both"/>
      </w:pPr>
      <w:r>
        <w:t>VGG16 có 3 lớp fully connected layers, 13 convolutional layer, và 5 lớp Max pooling. Tổng có 21 lớp nhưng chỉ có 16 lớp trọng số.</w:t>
      </w:r>
    </w:p>
    <w:p w14:paraId="1B1B8CCD" w14:textId="257338E6" w:rsidR="00853E8F" w:rsidRDefault="00853E8F" w:rsidP="00B30F06">
      <w:pPr>
        <w:jc w:val="both"/>
      </w:pPr>
      <w:r>
        <w:t>Convolutional layers: có kernel size là 3x3, stride =1 và padding là same. Conv-1</w:t>
      </w:r>
      <w:r w:rsidR="00B30F06">
        <w:t xml:space="preserve"> </w:t>
      </w:r>
      <w:r>
        <w:t>layer có 64 số filters, conv-2 layer có 128 filters, conv-3 có 256 filters, conv-4 và conv-5 có 512 filters</w:t>
      </w:r>
    </w:p>
    <w:p w14:paraId="0AF55451" w14:textId="77777777" w:rsidR="00853E8F" w:rsidRDefault="00853E8F" w:rsidP="00B30F06">
      <w:pPr>
        <w:jc w:val="both"/>
      </w:pPr>
      <w:r>
        <w:t>VGG-16 cũng kế thừa lại hàm activation ReLU ở AlexNet.</w:t>
      </w:r>
    </w:p>
    <w:p w14:paraId="00B0519D" w14:textId="77777777" w:rsidR="00853E8F" w:rsidRDefault="00853E8F" w:rsidP="00B30F06">
      <w:pPr>
        <w:jc w:val="both"/>
      </w:pPr>
      <w:r>
        <w:t>Max pooling có filter là 2x2 và stride là 2</w:t>
      </w:r>
    </w:p>
    <w:p w14:paraId="0737B1A1" w14:textId="3F5FCFD2" w:rsidR="00853E8F" w:rsidRDefault="00853E8F" w:rsidP="00B30F06">
      <w:pPr>
        <w:jc w:val="both"/>
      </w:pPr>
      <w:r>
        <w:t>Fully connnected</w:t>
      </w:r>
      <w:r w:rsidR="00B30F06">
        <w:t xml:space="preserve"> </w:t>
      </w:r>
      <w:r>
        <w:t xml:space="preserve">(FC): 2 đầu tiên là lớp dense 4096 nút và lớp thứ 3 có 1000 tương ứng với 1000 lớp. Lớp cuối cùng là lớp softmax </w:t>
      </w:r>
    </w:p>
    <w:p w14:paraId="7EA62CCD" w14:textId="1AADCB4C" w:rsidR="00853E8F" w:rsidRPr="00B30F06" w:rsidRDefault="00B30F06" w:rsidP="00B30F06">
      <w:pPr>
        <w:pStyle w:val="ListParagraph"/>
        <w:numPr>
          <w:ilvl w:val="1"/>
          <w:numId w:val="44"/>
        </w:numPr>
        <w:rPr>
          <w:b/>
          <w:bCs/>
        </w:rPr>
      </w:pPr>
      <w:r>
        <w:rPr>
          <w:b/>
          <w:bCs/>
        </w:rPr>
        <w:t xml:space="preserve"> </w:t>
      </w:r>
      <w:r w:rsidR="00853E8F" w:rsidRPr="00B30F06">
        <w:rPr>
          <w:b/>
          <w:bCs/>
        </w:rPr>
        <w:t xml:space="preserve">Một số hạn chế </w:t>
      </w:r>
    </w:p>
    <w:p w14:paraId="4811AC78" w14:textId="185CEC91" w:rsidR="00853E8F" w:rsidRDefault="00853E8F" w:rsidP="00B30F06">
      <w:pPr>
        <w:jc w:val="both"/>
      </w:pPr>
      <w:r>
        <w:t>Quá trình đào tạo khá chậm</w:t>
      </w:r>
      <w:r w:rsidR="00B30F06">
        <w:t>.</w:t>
      </w:r>
    </w:p>
    <w:p w14:paraId="691260B7" w14:textId="3FEC34DE" w:rsidR="00853E8F" w:rsidRDefault="00853E8F" w:rsidP="00B30F06">
      <w:pPr>
        <w:jc w:val="both"/>
      </w:pPr>
      <w:r>
        <w:t>Chiếm khá nhiều dung lượng ổ đĩa và băng thông khiến nó không hiệu quả</w:t>
      </w:r>
      <w:r w:rsidR="00B30F06">
        <w:t>.</w:t>
      </w:r>
    </w:p>
    <w:p w14:paraId="0115469E" w14:textId="30CE96DC" w:rsidR="00853E8F" w:rsidRDefault="00853E8F" w:rsidP="00B30F06">
      <w:pPr>
        <w:jc w:val="both"/>
      </w:pPr>
      <w:r>
        <w:t>Có tới 138 triệu paramater =&gt; đòi hỏi tài nguyên của máy tính nhiều</w:t>
      </w:r>
      <w:r w:rsidR="00B30F06">
        <w:t>.</w:t>
      </w:r>
    </w:p>
    <w:p w14:paraId="2842D1B9" w14:textId="7366239C" w:rsidR="00853E8F" w:rsidRPr="00EB0923" w:rsidRDefault="00EB0923" w:rsidP="00EB0923">
      <w:pPr>
        <w:pStyle w:val="ListParagraph"/>
        <w:numPr>
          <w:ilvl w:val="1"/>
          <w:numId w:val="44"/>
        </w:numPr>
        <w:rPr>
          <w:b/>
          <w:bCs/>
        </w:rPr>
      </w:pPr>
      <w:r>
        <w:rPr>
          <w:b/>
          <w:bCs/>
        </w:rPr>
        <w:lastRenderedPageBreak/>
        <w:t xml:space="preserve"> </w:t>
      </w:r>
      <w:r w:rsidR="00853E8F" w:rsidRPr="00EB0923">
        <w:rPr>
          <w:b/>
          <w:bCs/>
        </w:rPr>
        <w:t>So sánh VGG16 với Alexnet và VGG19</w:t>
      </w:r>
    </w:p>
    <w:p w14:paraId="4834D5B7" w14:textId="77777777" w:rsidR="00EB0923" w:rsidRDefault="00EB0923" w:rsidP="00B30F06">
      <w:pPr>
        <w:jc w:val="both"/>
      </w:pPr>
    </w:p>
    <w:p w14:paraId="26747423" w14:textId="0B7CA78F" w:rsidR="00853E8F" w:rsidRDefault="00853E8F" w:rsidP="00EB0923">
      <w:pPr>
        <w:jc w:val="center"/>
      </w:pPr>
      <w:r>
        <w:rPr>
          <w:noProof/>
        </w:rPr>
        <w:drawing>
          <wp:inline distT="0" distB="0" distL="0" distR="0" wp14:anchorId="7F207C7B" wp14:editId="4C275930">
            <wp:extent cx="3386567" cy="3561907"/>
            <wp:effectExtent l="0" t="0" r="0" b="0"/>
            <wp:docPr id="1500852674" name="Picture 16" descr="A picture containing text, screenshot, parallel,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creenshot, parallel, rectangl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4697"/>
                    <a:stretch/>
                  </pic:blipFill>
                  <pic:spPr bwMode="auto">
                    <a:xfrm>
                      <a:off x="0" y="0"/>
                      <a:ext cx="3391512" cy="3567108"/>
                    </a:xfrm>
                    <a:prstGeom prst="rect">
                      <a:avLst/>
                    </a:prstGeom>
                    <a:noFill/>
                    <a:ln>
                      <a:noFill/>
                    </a:ln>
                    <a:extLst>
                      <a:ext uri="{53640926-AAD7-44D8-BBD7-CCE9431645EC}">
                        <a14:shadowObscured xmlns:a14="http://schemas.microsoft.com/office/drawing/2010/main"/>
                      </a:ext>
                    </a:extLst>
                  </pic:spPr>
                </pic:pic>
              </a:graphicData>
            </a:graphic>
          </wp:inline>
        </w:drawing>
      </w:r>
    </w:p>
    <w:p w14:paraId="5C981E18" w14:textId="7B4858DC" w:rsidR="00853E8F" w:rsidRDefault="00853E8F" w:rsidP="00B30F06">
      <w:pPr>
        <w:jc w:val="both"/>
      </w:pPr>
      <w:r>
        <w:t>Hiện nay ra đời VGG19 có nhiều hơn VGG16 3 lớp conv suy ra tham số cũng lớn hơn</w:t>
      </w:r>
      <w:r w:rsidR="00A76CA4">
        <w:t>.</w:t>
      </w:r>
    </w:p>
    <w:p w14:paraId="524B0231" w14:textId="6C75D3B0" w:rsidR="00C30B58" w:rsidRPr="00C30B58" w:rsidRDefault="00853E8F" w:rsidP="002E2308">
      <w:pPr>
        <w:jc w:val="both"/>
      </w:pPr>
      <w:r>
        <w:t>Kiến trúc VGG-16 sâu hơn, có 13 layer</w:t>
      </w:r>
      <w:r w:rsidR="00B30F06">
        <w:t>s</w:t>
      </w:r>
      <w:r>
        <w:t xml:space="preserve"> conv so với 5 của alexnet.</w:t>
      </w:r>
      <w:r w:rsidR="00B30F06">
        <w:t xml:space="preserve"> </w:t>
      </w:r>
      <w:r>
        <w:t>Nó</w:t>
      </w:r>
      <w:r w:rsidR="00B30F06">
        <w:t xml:space="preserve"> </w:t>
      </w:r>
      <w:r>
        <w:t>cải thiện bằng cách thay bộ lọc cỡ lớn (11x11 và 5x5 trong AlexNet) thành bộ lọc 3x3.</w:t>
      </w:r>
      <w:r w:rsidR="00A76CA4">
        <w:t xml:space="preserve"> </w:t>
      </w:r>
      <w:r>
        <w:t>Nhiều kernel size có kích thước chồng lên nhau sẽ tốt hơn so với kernel có kích thước lớn hơn vì nhiều lớp phi tuyến làm tăng độ sâu của mạng và cho phép nó tìm hiểu tính năng phức tạp hơn cũng cho chi phí thấp hơn</w:t>
      </w:r>
      <w:r w:rsidR="002E2308">
        <w:t>.</w:t>
      </w:r>
    </w:p>
    <w:p w14:paraId="249A0F41" w14:textId="6C1842B7" w:rsidR="0066263D" w:rsidRDefault="00946951" w:rsidP="0066263D">
      <w:pPr>
        <w:pStyle w:val="Heading1"/>
        <w:numPr>
          <w:ilvl w:val="0"/>
          <w:numId w:val="27"/>
        </w:numPr>
        <w:jc w:val="left"/>
      </w:pPr>
      <w:bookmarkStart w:id="25" w:name="_Toc135088682"/>
      <w:r>
        <w:t>THỰC NGHIỆM</w:t>
      </w:r>
      <w:bookmarkEnd w:id="25"/>
    </w:p>
    <w:p w14:paraId="67A0D278" w14:textId="091FD5C3" w:rsidR="006550DD" w:rsidRDefault="007E1832" w:rsidP="00751DB5">
      <w:pPr>
        <w:jc w:val="both"/>
      </w:pPr>
      <w:r>
        <w:t xml:space="preserve">Trong phần này chúng ta sẽ thực thi các thuật toán trên </w:t>
      </w:r>
      <w:r w:rsidR="00310212">
        <w:t>với ngôn ngữ Python</w:t>
      </w:r>
      <w:r w:rsidR="00C23EF6">
        <w:t xml:space="preserve"> cho bộ dữ liệu </w:t>
      </w:r>
      <w:hyperlink r:id="rId26" w:history="1">
        <w:r w:rsidR="00C23EF6" w:rsidRPr="00A22AF2">
          <w:rPr>
            <w:rStyle w:val="Hyperlink"/>
            <w:rFonts w:ascii="Times New Roman" w:eastAsia="Times New Roman" w:hAnsi="Times New Roman" w:cs="Times New Roman"/>
            <w:kern w:val="0"/>
            <w:lang w:eastAsia="en-US"/>
          </w:rPr>
          <w:t>Fashion-MNIST</w:t>
        </w:r>
      </w:hyperlink>
      <w:r w:rsidR="00AA4FC3">
        <w:t xml:space="preserve">. </w:t>
      </w:r>
      <w:r w:rsidR="00310212">
        <w:t xml:space="preserve"> </w:t>
      </w:r>
      <w:r w:rsidR="0082782E">
        <w:t xml:space="preserve">Chúng ta chỉ đề cập đến các bước tiêu biểu </w:t>
      </w:r>
      <w:r w:rsidR="009E0216">
        <w:t xml:space="preserve">và bổ sung so với lý thuyết </w:t>
      </w:r>
      <w:r w:rsidR="00310212">
        <w:t>(code</w:t>
      </w:r>
      <w:r w:rsidR="00066353">
        <w:t xml:space="preserve"> </w:t>
      </w:r>
      <w:r w:rsidR="009E0216">
        <w:t>đầy đủ</w:t>
      </w:r>
      <w:r w:rsidR="00310212">
        <w:t xml:space="preserve"> nằm trong </w:t>
      </w:r>
      <w:r w:rsidR="00C21238">
        <w:t xml:space="preserve">2 </w:t>
      </w:r>
      <w:r w:rsidR="00310212">
        <w:t>file</w:t>
      </w:r>
      <w:r w:rsidR="00C21238">
        <w:t>s</w:t>
      </w:r>
      <w:r w:rsidR="00310212">
        <w:t xml:space="preserve"> đính kèm</w:t>
      </w:r>
      <w:r w:rsidR="00C21238">
        <w:t xml:space="preserve"> </w:t>
      </w:r>
      <w:r w:rsidR="009E453F">
        <w:t>–</w:t>
      </w:r>
      <w:r w:rsidR="00C21238">
        <w:t xml:space="preserve"> </w:t>
      </w:r>
      <w:r w:rsidR="009E453F">
        <w:t xml:space="preserve">file </w:t>
      </w:r>
      <w:r w:rsidR="00411604">
        <w:t>softmax</w:t>
      </w:r>
      <w:r w:rsidR="008C3645">
        <w:t>_Mini-batch GD</w:t>
      </w:r>
      <w:r w:rsidR="00411604">
        <w:t xml:space="preserve"> và file CNN</w:t>
      </w:r>
      <w:r w:rsidR="00310212">
        <w:t>).</w:t>
      </w:r>
      <w:r w:rsidR="009E0216">
        <w:t xml:space="preserve"> </w:t>
      </w:r>
      <w:r w:rsidR="00985702">
        <w:t xml:space="preserve">Cuối cùng </w:t>
      </w:r>
      <w:r w:rsidR="003C6542">
        <w:t>là đưa ra kết quả, bàn luận và đánh giá.</w:t>
      </w:r>
    </w:p>
    <w:p w14:paraId="095D96CA" w14:textId="5EB7BA31" w:rsidR="00BC46CA" w:rsidRDefault="00A33CC6" w:rsidP="00BC46CA">
      <w:pPr>
        <w:pStyle w:val="Heading2"/>
        <w:numPr>
          <w:ilvl w:val="0"/>
          <w:numId w:val="43"/>
        </w:numPr>
      </w:pPr>
      <w:bookmarkStart w:id="26" w:name="_Toc135088683"/>
      <w:r>
        <w:lastRenderedPageBreak/>
        <w:t>Tiền xử lý</w:t>
      </w:r>
      <w:bookmarkEnd w:id="26"/>
    </w:p>
    <w:p w14:paraId="7D2C82A5" w14:textId="51EAB4A9" w:rsidR="00EC3EE4" w:rsidRDefault="009A12CF" w:rsidP="00EC3EE4">
      <w:r>
        <w:t>Chia tập train</w:t>
      </w:r>
      <w:r w:rsidR="00EC3EE4">
        <w:t xml:space="preserve"> và tập test với tỉ lệ 6:1.</w:t>
      </w:r>
    </w:p>
    <w:p w14:paraId="53BEAF0D" w14:textId="0E852F21" w:rsidR="00AB5E58" w:rsidRDefault="0056131E" w:rsidP="00AB5E58">
      <w:r>
        <w:t>C</w:t>
      </w:r>
      <w:r w:rsidR="00F7578C">
        <w:t>huẩn hóa dữ liệu về đoạn [0;1] bằng min-max scaling.</w:t>
      </w:r>
    </w:p>
    <w:p w14:paraId="0A769250" w14:textId="346D1D9B" w:rsidR="00EC3EE4" w:rsidRDefault="00EA5C0D" w:rsidP="00AB5E58">
      <w:r>
        <w:t xml:space="preserve">Chuyển </w:t>
      </w:r>
      <w:r w:rsidR="00794629">
        <w:t>train y về dạng one hot.</w:t>
      </w:r>
    </w:p>
    <w:p w14:paraId="2E0F42E8" w14:textId="4389E0B1" w:rsidR="00794629" w:rsidRPr="00794629" w:rsidRDefault="00794629" w:rsidP="00AB5E58">
      <w:pPr>
        <w:rPr>
          <w:b/>
          <w:bCs/>
        </w:rPr>
      </w:pPr>
      <w:r>
        <w:rPr>
          <w:b/>
          <w:bCs/>
        </w:rPr>
        <w:t xml:space="preserve">Riêng </w:t>
      </w:r>
      <w:r w:rsidR="00C06490">
        <w:rPr>
          <w:b/>
          <w:bCs/>
        </w:rPr>
        <w:t>2 thuật toán</w:t>
      </w:r>
      <w:r w:rsidR="008C3645" w:rsidRPr="008C3645">
        <w:rPr>
          <w:b/>
          <w:bCs/>
        </w:rPr>
        <w:t xml:space="preserve"> GD</w:t>
      </w:r>
    </w:p>
    <w:p w14:paraId="1476FEBC" w14:textId="4AC3E935" w:rsidR="00066353" w:rsidRPr="00066353" w:rsidRDefault="00B568D1" w:rsidP="00764D80">
      <w:pPr>
        <w:jc w:val="both"/>
      </w:pPr>
      <w:r>
        <w:t>Bằng cách quan sát các hình ảnh</w:t>
      </w:r>
      <w:r w:rsidR="003222A7">
        <w:t xml:space="preserve"> đầu vào, t</w:t>
      </w:r>
      <w:r w:rsidR="00066353" w:rsidRPr="00066353">
        <w:t xml:space="preserve">a thử </w:t>
      </w:r>
      <w:r w:rsidR="00BD33E4" w:rsidRPr="00066353">
        <w:t xml:space="preserve">bổ sung </w:t>
      </w:r>
      <w:r w:rsidR="00BD33E4">
        <w:t xml:space="preserve">vào </w:t>
      </w:r>
      <w:r w:rsidR="00066353" w:rsidRPr="00066353">
        <w:t>X (chứa các giá trị pixel) thêm 2 đặc trưng là "intensity" và "symmetry"</w:t>
      </w:r>
      <w:r w:rsidR="00BC4555">
        <w:t xml:space="preserve"> với hy vọng cho kết quả phân loại tốt hơn</w:t>
      </w:r>
      <w:r w:rsidR="00945C6A">
        <w:t>:</w:t>
      </w:r>
    </w:p>
    <w:p w14:paraId="34173416" w14:textId="2AED4755" w:rsidR="00066353" w:rsidRDefault="00066353" w:rsidP="00764D80">
      <w:pPr>
        <w:jc w:val="both"/>
      </w:pPr>
      <w:r w:rsidRPr="00066353">
        <w:t>- "intensity" cho biết giá trị pixel trung bình của</w:t>
      </w:r>
      <w:r w:rsidR="00BC4555">
        <w:t xml:space="preserve"> mỗi</w:t>
      </w:r>
      <w:r w:rsidRPr="00066353">
        <w:t xml:space="preserve"> ảnh; đặc trưng này có thể giúp phân tách các hình vì </w:t>
      </w:r>
      <w:r w:rsidR="009B48A7">
        <w:t xml:space="preserve">có </w:t>
      </w:r>
      <w:r w:rsidRPr="00066353">
        <w:t>các áo quần, giày dép ít vải</w:t>
      </w:r>
      <w:r w:rsidR="002718FF">
        <w:t>, nhỏ</w:t>
      </w:r>
      <w:r w:rsidR="004905C6">
        <w:t>, tối</w:t>
      </w:r>
      <w:r w:rsidRPr="00066353">
        <w:t xml:space="preserve"> hơn ("intensity" thấp) và có các áo quần, giày dép nhiều vải</w:t>
      </w:r>
      <w:r w:rsidR="002718FF">
        <w:t>, to</w:t>
      </w:r>
      <w:r w:rsidR="004905C6">
        <w:t>, sáng</w:t>
      </w:r>
      <w:r w:rsidRPr="00066353">
        <w:t xml:space="preserve"> hơn ("intensity" cao).</w:t>
      </w:r>
    </w:p>
    <w:p w14:paraId="0A3B6A2F" w14:textId="1932BBEE" w:rsidR="00BA1063" w:rsidRPr="00066353" w:rsidRDefault="00E46568" w:rsidP="00797F0D">
      <w:pPr>
        <w:jc w:val="center"/>
      </w:pPr>
      <w:r w:rsidRPr="00E46568">
        <w:rPr>
          <w:noProof/>
        </w:rPr>
        <w:drawing>
          <wp:inline distT="0" distB="0" distL="0" distR="0" wp14:anchorId="13EBE0A8" wp14:editId="5B164D8C">
            <wp:extent cx="990738" cy="1133633"/>
            <wp:effectExtent l="0" t="0" r="0" b="9525"/>
            <wp:docPr id="1979766223" name="Picture 1" descr="A picture containing screenshot, white, tex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66223" name="Picture 1" descr="A picture containing screenshot, white, text, pixel&#10;&#10;Description automatically generated"/>
                    <pic:cNvPicPr/>
                  </pic:nvPicPr>
                  <pic:blipFill>
                    <a:blip r:embed="rId27"/>
                    <a:stretch>
                      <a:fillRect/>
                    </a:stretch>
                  </pic:blipFill>
                  <pic:spPr>
                    <a:xfrm>
                      <a:off x="0" y="0"/>
                      <a:ext cx="990738" cy="1133633"/>
                    </a:xfrm>
                    <a:prstGeom prst="rect">
                      <a:avLst/>
                    </a:prstGeom>
                  </pic:spPr>
                </pic:pic>
              </a:graphicData>
            </a:graphic>
          </wp:inline>
        </w:drawing>
      </w:r>
      <w:r w:rsidR="006D5790" w:rsidRPr="006D5790">
        <w:rPr>
          <w:noProof/>
        </w:rPr>
        <w:drawing>
          <wp:inline distT="0" distB="0" distL="0" distR="0" wp14:anchorId="4A606A02" wp14:editId="6FCFB2AE">
            <wp:extent cx="990738" cy="1133633"/>
            <wp:effectExtent l="0" t="0" r="0" b="9525"/>
            <wp:docPr id="1703844386" name="Picture 1" descr="A white t-shirt with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4386" name="Picture 1" descr="A white t-shirt with a logo&#10;&#10;Description automatically generated with low confidence"/>
                    <pic:cNvPicPr/>
                  </pic:nvPicPr>
                  <pic:blipFill>
                    <a:blip r:embed="rId28"/>
                    <a:stretch>
                      <a:fillRect/>
                    </a:stretch>
                  </pic:blipFill>
                  <pic:spPr>
                    <a:xfrm>
                      <a:off x="0" y="0"/>
                      <a:ext cx="990738" cy="1133633"/>
                    </a:xfrm>
                    <a:prstGeom prst="rect">
                      <a:avLst/>
                    </a:prstGeom>
                  </pic:spPr>
                </pic:pic>
              </a:graphicData>
            </a:graphic>
          </wp:inline>
        </w:drawing>
      </w:r>
    </w:p>
    <w:p w14:paraId="2FA3CB0A" w14:textId="693978C6" w:rsidR="006D5790" w:rsidRDefault="00066353" w:rsidP="00764D80">
      <w:pPr>
        <w:jc w:val="both"/>
      </w:pPr>
      <w:r w:rsidRPr="00066353">
        <w:t xml:space="preserve">- "symmetry" cho biết mức độ đối xứng của ảnh; đặc trưng này cũng có thể giúp phân tách các trang phục vì giày dép mức độ đối xứng thấp hơn áo quần và độ đối xứng giữa các áo quần tay dài và ngắn cũng khác nhau. </w:t>
      </w:r>
    </w:p>
    <w:p w14:paraId="37CDC5CF" w14:textId="6741F875" w:rsidR="00797F0D" w:rsidRDefault="000631E3" w:rsidP="000631E3">
      <w:pPr>
        <w:jc w:val="center"/>
      </w:pPr>
      <w:r w:rsidRPr="00E46568">
        <w:rPr>
          <w:noProof/>
        </w:rPr>
        <w:drawing>
          <wp:inline distT="0" distB="0" distL="0" distR="0" wp14:anchorId="1EDBF887" wp14:editId="77DA1833">
            <wp:extent cx="990738" cy="1133633"/>
            <wp:effectExtent l="0" t="0" r="0" b="9525"/>
            <wp:docPr id="1275642107" name="Picture 1275642107" descr="A picture containing screenshot, white, tex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66223" name="Picture 1" descr="A picture containing screenshot, white, text, pixel&#10;&#10;Description automatically generated"/>
                    <pic:cNvPicPr/>
                  </pic:nvPicPr>
                  <pic:blipFill>
                    <a:blip r:embed="rId27"/>
                    <a:stretch>
                      <a:fillRect/>
                    </a:stretch>
                  </pic:blipFill>
                  <pic:spPr>
                    <a:xfrm>
                      <a:off x="0" y="0"/>
                      <a:ext cx="990738" cy="1133633"/>
                    </a:xfrm>
                    <a:prstGeom prst="rect">
                      <a:avLst/>
                    </a:prstGeom>
                  </pic:spPr>
                </pic:pic>
              </a:graphicData>
            </a:graphic>
          </wp:inline>
        </w:drawing>
      </w:r>
      <w:r w:rsidRPr="006D5790">
        <w:rPr>
          <w:noProof/>
        </w:rPr>
        <w:drawing>
          <wp:inline distT="0" distB="0" distL="0" distR="0" wp14:anchorId="04DF4F79" wp14:editId="05F87AA6">
            <wp:extent cx="990738" cy="1133633"/>
            <wp:effectExtent l="0" t="0" r="0" b="9525"/>
            <wp:docPr id="274251516" name="Picture 274251516" descr="A white t-shirt with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4386" name="Picture 1" descr="A white t-shirt with a logo&#10;&#10;Description automatically generated with low confidence"/>
                    <pic:cNvPicPr/>
                  </pic:nvPicPr>
                  <pic:blipFill>
                    <a:blip r:embed="rId28"/>
                    <a:stretch>
                      <a:fillRect/>
                    </a:stretch>
                  </pic:blipFill>
                  <pic:spPr>
                    <a:xfrm>
                      <a:off x="0" y="0"/>
                      <a:ext cx="990738" cy="1133633"/>
                    </a:xfrm>
                    <a:prstGeom prst="rect">
                      <a:avLst/>
                    </a:prstGeom>
                  </pic:spPr>
                </pic:pic>
              </a:graphicData>
            </a:graphic>
          </wp:inline>
        </w:drawing>
      </w:r>
      <w:r w:rsidRPr="000631E3">
        <w:rPr>
          <w:noProof/>
        </w:rPr>
        <w:drawing>
          <wp:inline distT="0" distB="0" distL="0" distR="0" wp14:anchorId="7EB9C72F" wp14:editId="381B5D19">
            <wp:extent cx="952633" cy="1133633"/>
            <wp:effectExtent l="0" t="0" r="0" b="9525"/>
            <wp:docPr id="598439243" name="Picture 1" descr="A picture containing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9243" name="Picture 1" descr="A picture containing screenshot, white&#10;&#10;Description automatically generated"/>
                    <pic:cNvPicPr/>
                  </pic:nvPicPr>
                  <pic:blipFill>
                    <a:blip r:embed="rId29"/>
                    <a:stretch>
                      <a:fillRect/>
                    </a:stretch>
                  </pic:blipFill>
                  <pic:spPr>
                    <a:xfrm>
                      <a:off x="0" y="0"/>
                      <a:ext cx="952633" cy="1133633"/>
                    </a:xfrm>
                    <a:prstGeom prst="rect">
                      <a:avLst/>
                    </a:prstGeom>
                  </pic:spPr>
                </pic:pic>
              </a:graphicData>
            </a:graphic>
          </wp:inline>
        </w:drawing>
      </w:r>
    </w:p>
    <w:p w14:paraId="7935F5E6" w14:textId="090A24D1" w:rsidR="00066353" w:rsidRPr="00066353" w:rsidRDefault="00066353" w:rsidP="00764D80">
      <w:pPr>
        <w:jc w:val="both"/>
      </w:pPr>
      <w:r w:rsidRPr="00066353">
        <w:t>Cụ thể, "symmetry" của ảnh được tính như sau:</w:t>
      </w:r>
      <w:r w:rsidR="00D87FC9">
        <w:t xml:space="preserve"> </w:t>
      </w:r>
      <m:oMath>
        <m:r>
          <w:rPr>
            <w:rFonts w:ascii="Cambria Math" w:hAnsi="Cambria Math"/>
          </w:rPr>
          <m:t>symmetry=-(s1+s2) / 2</m:t>
        </m:r>
      </m:oMath>
    </w:p>
    <w:p w14:paraId="26276474" w14:textId="6326A9A3" w:rsidR="00066353" w:rsidRPr="00066353" w:rsidRDefault="00066353" w:rsidP="00764D80">
      <w:pPr>
        <w:jc w:val="both"/>
      </w:pPr>
      <w:r w:rsidRPr="00066353">
        <w:t xml:space="preserve">    </w:t>
      </w:r>
      <w:r w:rsidR="00016FD1">
        <w:t>s1: có được khi l</w:t>
      </w:r>
      <w:r w:rsidRPr="00066353">
        <w:t xml:space="preserve">ấy ảnh trừ ảnh lật theo chiều ngang, lấy trị tuyệt đối, rồi </w:t>
      </w:r>
      <w:r w:rsidR="00523988">
        <w:t>lấy</w:t>
      </w:r>
      <w:r w:rsidRPr="00066353">
        <w:t xml:space="preserve"> trung bình.</w:t>
      </w:r>
    </w:p>
    <w:p w14:paraId="152D7ED4" w14:textId="7FE3B179" w:rsidR="00066353" w:rsidRPr="00066353" w:rsidRDefault="00066353" w:rsidP="00016FD1">
      <w:pPr>
        <w:jc w:val="both"/>
      </w:pPr>
      <w:r w:rsidRPr="00066353">
        <w:t xml:space="preserve">    </w:t>
      </w:r>
      <w:r w:rsidR="00016FD1">
        <w:t>s2: có được khi l</w:t>
      </w:r>
      <w:r w:rsidRPr="00066353">
        <w:t xml:space="preserve">ấy ảnh trừ ảnh lật theo chiều dọc, lấy trị tuyệt đối, rồi </w:t>
      </w:r>
      <w:r w:rsidR="00FC0FE5">
        <w:t>lấy</w:t>
      </w:r>
      <w:r w:rsidRPr="00066353">
        <w:t xml:space="preserve"> trung bình. </w:t>
      </w:r>
    </w:p>
    <w:p w14:paraId="483B7355" w14:textId="201D7586" w:rsidR="00A45BBB" w:rsidRDefault="00A45BBB" w:rsidP="00A45BBB">
      <w:pPr>
        <w:pStyle w:val="Heading2"/>
        <w:numPr>
          <w:ilvl w:val="0"/>
          <w:numId w:val="43"/>
        </w:numPr>
      </w:pPr>
      <w:bookmarkStart w:id="27" w:name="_Toc135088684"/>
      <w:r>
        <w:lastRenderedPageBreak/>
        <w:t>Huấn luyện dữ liệu</w:t>
      </w:r>
      <w:bookmarkEnd w:id="27"/>
    </w:p>
    <w:p w14:paraId="0F8BD3E5" w14:textId="72888F2A" w:rsidR="008C3645" w:rsidRPr="00E05698" w:rsidRDefault="008C3645" w:rsidP="00E05698">
      <w:pPr>
        <w:pStyle w:val="ListParagraph"/>
        <w:numPr>
          <w:ilvl w:val="0"/>
          <w:numId w:val="50"/>
        </w:numPr>
        <w:rPr>
          <w:i/>
          <w:iCs/>
        </w:rPr>
      </w:pPr>
      <w:r w:rsidRPr="00E05698">
        <w:rPr>
          <w:i/>
          <w:iCs/>
        </w:rPr>
        <w:t xml:space="preserve">Đối với </w:t>
      </w:r>
      <w:r w:rsidR="00C06490">
        <w:rPr>
          <w:i/>
          <w:iCs/>
        </w:rPr>
        <w:t>2 thuật toán</w:t>
      </w:r>
      <w:r w:rsidRPr="00E05698">
        <w:rPr>
          <w:i/>
          <w:iCs/>
        </w:rPr>
        <w:t xml:space="preserve"> GD</w:t>
      </w:r>
    </w:p>
    <w:p w14:paraId="7E8A55CB" w14:textId="6B7B426B" w:rsidR="00745BFF" w:rsidRDefault="004B1944" w:rsidP="002E52BC">
      <w:r>
        <w:t>Thực tế, ta d</w:t>
      </w:r>
      <w:r w:rsidR="0056131E">
        <w:t>ù</w:t>
      </w:r>
      <w:r>
        <w:t>ng</w:t>
      </w:r>
      <w:r w:rsidR="00A7263B">
        <w:t xml:space="preserve"> </w:t>
      </w:r>
      <w:r>
        <w:t xml:space="preserve">hàm </w:t>
      </w:r>
      <w:r>
        <w:rPr>
          <w:i/>
          <w:iCs/>
        </w:rPr>
        <w:t xml:space="preserve">Softmax </w:t>
      </w:r>
      <w:r>
        <w:t>ổn định hơn</w:t>
      </w:r>
      <w:r w:rsidR="00A7263B">
        <w:t xml:space="preserve"> </w:t>
      </w:r>
      <w:r w:rsidR="0054739F">
        <w:t xml:space="preserve">để </w:t>
      </w:r>
      <w:r w:rsidR="0056131E">
        <w:t>tránh</w:t>
      </w:r>
      <w:r w:rsidR="00A7263B" w:rsidRPr="00A7263B">
        <w:t xml:space="preserve"> tràn số (overflow)</w:t>
      </w:r>
      <w:r w:rsidR="0054739F">
        <w:t xml:space="preserve"> khi </w:t>
      </w:r>
      <w:r w:rsidR="00ED51C1">
        <w:t xml:space="preserve">các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ED51C1">
        <w:t xml:space="preserve"> quá lớn.</w:t>
      </w:r>
    </w:p>
    <w:p w14:paraId="5D73F6BD" w14:textId="12B014AB" w:rsidR="00ED51C1" w:rsidRPr="0061398A" w:rsidRDefault="00000000" w:rsidP="002E52BC">
      <w:pPr>
        <w:rPr>
          <w:iCs/>
        </w:rPr>
      </w:pPr>
      <m:oMathPara>
        <m:oMath>
          <m:f>
            <m:fPr>
              <m:ctrlPr>
                <w:rPr>
                  <w:rFonts w:ascii="Cambria Math" w:hAnsi="Cambria Math"/>
                  <w:i/>
                  <w:iCs/>
                </w:rPr>
              </m:ctrlPr>
            </m:fPr>
            <m:num>
              <m:r>
                <m:rPr>
                  <m:sty m:val="p"/>
                </m:rPr>
                <w:rPr>
                  <w:rFonts w:ascii="Cambria Math" w:hAnsi="Cambria Math"/>
                </w:rPr>
                <m:t>exp⁡</m:t>
              </m:r>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z</m:t>
                      </m:r>
                    </m:e>
                    <m:sub>
                      <m:r>
                        <w:rPr>
                          <w:rFonts w:ascii="Cambria Math" w:hAnsi="Cambria Math"/>
                        </w:rPr>
                        <m:t>i</m:t>
                      </m:r>
                    </m:sub>
                  </m:sSub>
                </m:e>
              </m:func>
              <m:r>
                <w:rPr>
                  <w:rFonts w:ascii="Cambria Math" w:hAnsi="Cambria Math"/>
                </w:rPr>
                <m:t>)</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z</m:t>
                          </m:r>
                        </m:e>
                        <m:sub>
                          <m:r>
                            <w:rPr>
                              <w:rFonts w:ascii="Cambria Math" w:hAnsi="Cambria Math"/>
                            </w:rPr>
                            <m:t>i</m:t>
                          </m:r>
                        </m:sub>
                      </m:sSub>
                    </m:e>
                  </m:func>
                  <m:r>
                    <w:rPr>
                      <w:rFonts w:ascii="Cambria Math" w:hAnsi="Cambria Math"/>
                    </w:rPr>
                    <m:t>)</m:t>
                  </m:r>
                </m:e>
              </m:nary>
            </m:den>
          </m:f>
        </m:oMath>
      </m:oMathPara>
    </w:p>
    <w:p w14:paraId="587598C3" w14:textId="356F73A8" w:rsidR="008C3645" w:rsidRDefault="0056131E" w:rsidP="0031610F">
      <w:pPr>
        <w:jc w:val="both"/>
        <w:rPr>
          <w:iCs/>
        </w:rPr>
      </w:pPr>
      <w:r>
        <w:rPr>
          <w:iCs/>
        </w:rPr>
        <w:t>Á</w:t>
      </w:r>
      <w:r w:rsidR="008F012B">
        <w:rPr>
          <w:iCs/>
        </w:rPr>
        <w:t>p dụng lý thuyết được đề cập ở các mục trên và</w:t>
      </w:r>
      <w:r w:rsidR="00B03658">
        <w:rPr>
          <w:iCs/>
        </w:rPr>
        <w:t xml:space="preserve"> </w:t>
      </w:r>
      <w:r w:rsidR="00194DBD">
        <w:rPr>
          <w:iCs/>
        </w:rPr>
        <w:t xml:space="preserve">dùng cả 2 phương pháp dừng thuật toán được đề cập ở </w:t>
      </w:r>
      <w:hyperlink w:anchor="_Điều_kiện_dừng" w:history="1">
        <w:r w:rsidR="00194DBD" w:rsidRPr="00194DBD">
          <w:rPr>
            <w:rStyle w:val="Hyperlink"/>
            <w:iCs/>
          </w:rPr>
          <w:t xml:space="preserve">mục </w:t>
        </w:r>
        <w:r w:rsidR="00194DBD">
          <w:rPr>
            <w:rStyle w:val="Hyperlink"/>
            <w:iCs/>
          </w:rPr>
          <w:t>3</w:t>
        </w:r>
        <w:r w:rsidR="00194DBD" w:rsidRPr="00194DBD">
          <w:rPr>
            <w:rStyle w:val="Hyperlink"/>
            <w:iCs/>
          </w:rPr>
          <w:t>-II</w:t>
        </w:r>
      </w:hyperlink>
      <w:r w:rsidR="00061014">
        <w:rPr>
          <w:iCs/>
        </w:rPr>
        <w:t xml:space="preserve"> để huấn luyện dữ liệu </w:t>
      </w:r>
      <w:r w:rsidR="001759F6">
        <w:rPr>
          <w:iCs/>
        </w:rPr>
        <w:t>tro</w:t>
      </w:r>
      <w:r w:rsidR="005035EC">
        <w:rPr>
          <w:iCs/>
        </w:rPr>
        <w:t xml:space="preserve">ng hàm </w:t>
      </w:r>
      <w:r w:rsidR="00F754C5" w:rsidRPr="00F754C5">
        <w:rPr>
          <w:rFonts w:cstheme="minorHAnsi"/>
          <w:i/>
        </w:rPr>
        <w:t>train_smreg</w:t>
      </w:r>
      <w:r w:rsidR="00411DAC">
        <w:rPr>
          <w:iCs/>
        </w:rPr>
        <w:t xml:space="preserve">, với các tham số </w:t>
      </w:r>
      <w:r w:rsidR="00D07506">
        <w:rPr>
          <w:iCs/>
        </w:rPr>
        <w:t>learning</w:t>
      </w:r>
      <w:r w:rsidR="007E180B">
        <w:rPr>
          <w:iCs/>
        </w:rPr>
        <w:t>_</w:t>
      </w:r>
      <w:r w:rsidR="00D07506">
        <w:rPr>
          <w:iCs/>
        </w:rPr>
        <w:t>rate = 0.03; max</w:t>
      </w:r>
      <w:r w:rsidR="007E180B">
        <w:rPr>
          <w:iCs/>
        </w:rPr>
        <w:t>_</w:t>
      </w:r>
      <w:r w:rsidR="00D07506">
        <w:rPr>
          <w:iCs/>
        </w:rPr>
        <w:t>epoch = 50;</w:t>
      </w:r>
      <w:r w:rsidR="00F754C5">
        <w:rPr>
          <w:iCs/>
        </w:rPr>
        <w:t xml:space="preserve"> </w:t>
      </w:r>
      <w:r w:rsidR="007E180B">
        <w:rPr>
          <w:iCs/>
        </w:rPr>
        <w:t>wanted_mbe = 13</w:t>
      </w:r>
      <w:r w:rsidR="00170E79">
        <w:rPr>
          <w:iCs/>
        </w:rPr>
        <w:t>;</w:t>
      </w:r>
      <w:r w:rsidR="00211BE2">
        <w:rPr>
          <w:iCs/>
        </w:rPr>
        <w:t xml:space="preserve"> mini-batch size là 32 đối với </w:t>
      </w:r>
      <w:r w:rsidR="00170E79">
        <w:rPr>
          <w:iCs/>
        </w:rPr>
        <w:t xml:space="preserve">Mini-batch GD và </w:t>
      </w:r>
      <w:r w:rsidR="00061014">
        <w:rPr>
          <w:iCs/>
        </w:rPr>
        <w:t>bằng số dòng dữ liệu đối với GD.</w:t>
      </w:r>
    </w:p>
    <w:p w14:paraId="4F80EB86" w14:textId="65E63BAF" w:rsidR="008C3645" w:rsidRPr="00E05698" w:rsidRDefault="008C3645" w:rsidP="00E05698">
      <w:pPr>
        <w:pStyle w:val="ListParagraph"/>
        <w:numPr>
          <w:ilvl w:val="0"/>
          <w:numId w:val="50"/>
        </w:numPr>
        <w:rPr>
          <w:i/>
          <w:iCs/>
        </w:rPr>
      </w:pPr>
      <w:r w:rsidRPr="00E05698">
        <w:rPr>
          <w:i/>
          <w:iCs/>
        </w:rPr>
        <w:t>Đối với CNN</w:t>
      </w:r>
    </w:p>
    <w:p w14:paraId="66515F40" w14:textId="0FB4BD04" w:rsidR="008C3645" w:rsidRPr="00936E00" w:rsidRDefault="001A6E2A" w:rsidP="00936E00">
      <w:pPr>
        <w:jc w:val="both"/>
        <w:rPr>
          <w:iCs/>
        </w:rPr>
      </w:pPr>
      <w:r w:rsidRPr="001A6E2A">
        <w:rPr>
          <w:iCs/>
        </w:rPr>
        <w:t>Với CNN thì set up như sau: gồm 2 lớp</w:t>
      </w:r>
      <w:r>
        <w:rPr>
          <w:iCs/>
        </w:rPr>
        <w:t xml:space="preserve"> </w:t>
      </w:r>
      <w:r w:rsidRPr="001A6E2A">
        <w:rPr>
          <w:iCs/>
        </w:rPr>
        <w:t>Conv + maxpooling, 1 lớp Fully- connected và cuối cùng là softmax để dự đoán cho 10 class</w:t>
      </w:r>
      <w:r>
        <w:rPr>
          <w:iCs/>
        </w:rPr>
        <w:t>.</w:t>
      </w:r>
    </w:p>
    <w:p w14:paraId="295C5C6B" w14:textId="3D318865" w:rsidR="001D00C2" w:rsidRDefault="0029685F" w:rsidP="001D00C2">
      <w:pPr>
        <w:pStyle w:val="Heading2"/>
        <w:numPr>
          <w:ilvl w:val="0"/>
          <w:numId w:val="43"/>
        </w:numPr>
      </w:pPr>
      <w:bookmarkStart w:id="28" w:name="_Toc135088685"/>
      <w:r>
        <w:t>Kết quả</w:t>
      </w:r>
      <w:r w:rsidR="001B5DC0">
        <w:t xml:space="preserve"> và đánh giá</w:t>
      </w:r>
      <w:bookmarkEnd w:id="28"/>
    </w:p>
    <w:p w14:paraId="4C6A5AAF" w14:textId="23CF6C4E" w:rsidR="009360A7" w:rsidRPr="00D963A7" w:rsidRDefault="009360A7" w:rsidP="00D963A7">
      <w:pPr>
        <w:pStyle w:val="ListParagraph"/>
        <w:numPr>
          <w:ilvl w:val="0"/>
          <w:numId w:val="49"/>
        </w:numPr>
        <w:rPr>
          <w:i/>
          <w:iCs/>
          <w:noProof/>
        </w:rPr>
      </w:pPr>
      <w:r w:rsidRPr="00D963A7">
        <w:rPr>
          <w:i/>
          <w:iCs/>
          <w:noProof/>
        </w:rPr>
        <w:t>Với GD:</w:t>
      </w:r>
    </w:p>
    <w:p w14:paraId="7998CC68" w14:textId="6C4709D9" w:rsidR="009360A7" w:rsidRDefault="009360A7" w:rsidP="0026416F">
      <w:pPr>
        <w:ind w:firstLine="0"/>
        <w:jc w:val="center"/>
      </w:pPr>
      <w:r>
        <w:rPr>
          <w:noProof/>
        </w:rPr>
        <w:drawing>
          <wp:inline distT="0" distB="0" distL="0" distR="0" wp14:anchorId="1851EE95" wp14:editId="70958602">
            <wp:extent cx="3925034" cy="2998381"/>
            <wp:effectExtent l="0" t="0" r="0" b="0"/>
            <wp:docPr id="479367846" name="Picture 2" descr="A picture containing screenshot,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67846" name="Picture 2" descr="A picture containing screenshot, line, plot, tex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942" t="2516" r="2103" b="2516"/>
                    <a:stretch/>
                  </pic:blipFill>
                  <pic:spPr bwMode="auto">
                    <a:xfrm>
                      <a:off x="0" y="0"/>
                      <a:ext cx="3935339" cy="3006253"/>
                    </a:xfrm>
                    <a:prstGeom prst="rect">
                      <a:avLst/>
                    </a:prstGeom>
                    <a:noFill/>
                    <a:ln>
                      <a:noFill/>
                    </a:ln>
                    <a:extLst>
                      <a:ext uri="{53640926-AAD7-44D8-BBD7-CCE9431645EC}">
                        <a14:shadowObscured xmlns:a14="http://schemas.microsoft.com/office/drawing/2010/main"/>
                      </a:ext>
                    </a:extLst>
                  </pic:spPr>
                </pic:pic>
              </a:graphicData>
            </a:graphic>
          </wp:inline>
        </w:drawing>
      </w:r>
    </w:p>
    <w:p w14:paraId="35EFABD8" w14:textId="0DEC78E1" w:rsidR="00EE3784" w:rsidRDefault="00EE3784" w:rsidP="0031610F">
      <w:pPr>
        <w:ind w:firstLine="0"/>
        <w:jc w:val="center"/>
        <w:rPr>
          <w:iCs/>
        </w:rPr>
      </w:pPr>
      <w:r w:rsidRPr="00EE3784">
        <w:rPr>
          <w:iCs/>
        </w:rPr>
        <w:t xml:space="preserve">(Biểu đồ </w:t>
      </w:r>
      <w:r>
        <w:rPr>
          <w:iCs/>
        </w:rPr>
        <w:t>thể hiện</w:t>
      </w:r>
      <w:r w:rsidRPr="00EE3784">
        <w:rPr>
          <w:iCs/>
        </w:rPr>
        <w:t xml:space="preserve"> cross-entropy</w:t>
      </w:r>
      <w:r w:rsidR="00B62DA0">
        <w:rPr>
          <w:iCs/>
        </w:rPr>
        <w:t xml:space="preserve"> </w:t>
      </w:r>
      <w:r w:rsidRPr="00EE3784">
        <w:rPr>
          <w:iCs/>
        </w:rPr>
        <w:t>qua mỗi epoch</w:t>
      </w:r>
      <w:r w:rsidR="00DC6FC0">
        <w:rPr>
          <w:iCs/>
        </w:rPr>
        <w:t xml:space="preserve"> – biểu đồ </w:t>
      </w:r>
      <w:r w:rsidR="002E700F">
        <w:rPr>
          <w:iCs/>
        </w:rPr>
        <w:t>giảm đều</w:t>
      </w:r>
      <w:r w:rsidRPr="00EE3784">
        <w:rPr>
          <w:iCs/>
        </w:rPr>
        <w:t>)</w:t>
      </w:r>
    </w:p>
    <w:p w14:paraId="09190F0E" w14:textId="77777777" w:rsidR="007472A7" w:rsidRPr="00EE3784" w:rsidRDefault="007472A7" w:rsidP="0031610F">
      <w:pPr>
        <w:ind w:firstLine="0"/>
        <w:jc w:val="center"/>
        <w:rPr>
          <w:iCs/>
        </w:rPr>
      </w:pPr>
    </w:p>
    <w:p w14:paraId="46A04D1E" w14:textId="51D0E975" w:rsidR="00EE3784" w:rsidRPr="00EE3784" w:rsidRDefault="00EE3784" w:rsidP="00EE3784">
      <w:pPr>
        <w:ind w:firstLine="0"/>
        <w:jc w:val="center"/>
        <w:rPr>
          <w:iCs/>
        </w:rPr>
      </w:pPr>
      <w:r w:rsidRPr="00EE3784">
        <w:rPr>
          <w:iCs/>
          <w:noProof/>
        </w:rPr>
        <w:drawing>
          <wp:inline distT="0" distB="0" distL="0" distR="0" wp14:anchorId="29F1C2FF" wp14:editId="019DA4E1">
            <wp:extent cx="2296633" cy="430081"/>
            <wp:effectExtent l="0" t="0" r="0" b="0"/>
            <wp:docPr id="1696447048" name="Picture 3" descr="A picture containing text, font, typograph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47048" name="Picture 3" descr="A picture containing text, font, typography, de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097" cy="431292"/>
                    </a:xfrm>
                    <a:prstGeom prst="rect">
                      <a:avLst/>
                    </a:prstGeom>
                    <a:noFill/>
                    <a:ln>
                      <a:noFill/>
                    </a:ln>
                  </pic:spPr>
                </pic:pic>
              </a:graphicData>
            </a:graphic>
          </wp:inline>
        </w:drawing>
      </w:r>
    </w:p>
    <w:p w14:paraId="0EBB54F6" w14:textId="77777777" w:rsidR="00EE3784" w:rsidRDefault="00EE3784" w:rsidP="00EE3784">
      <w:pPr>
        <w:ind w:firstLine="0"/>
        <w:jc w:val="center"/>
        <w:rPr>
          <w:iCs/>
        </w:rPr>
      </w:pPr>
      <w:r w:rsidRPr="00EE3784">
        <w:rPr>
          <w:iCs/>
        </w:rPr>
        <w:t>(Time processing)</w:t>
      </w:r>
    </w:p>
    <w:p w14:paraId="56ACDD75" w14:textId="77777777" w:rsidR="007472A7" w:rsidRDefault="007472A7" w:rsidP="00EE3784">
      <w:pPr>
        <w:ind w:firstLine="0"/>
        <w:jc w:val="center"/>
        <w:rPr>
          <w:iCs/>
        </w:rPr>
      </w:pPr>
    </w:p>
    <w:p w14:paraId="5EBA4BC1" w14:textId="5BA8B424" w:rsidR="005B3937" w:rsidRDefault="00A93268" w:rsidP="00EE3784">
      <w:pPr>
        <w:ind w:firstLine="0"/>
        <w:jc w:val="center"/>
        <w:rPr>
          <w:iCs/>
          <w:noProof/>
        </w:rPr>
      </w:pPr>
      <w:r w:rsidRPr="00A93268">
        <w:rPr>
          <w:iCs/>
          <w:noProof/>
        </w:rPr>
        <w:drawing>
          <wp:inline distT="0" distB="0" distL="0" distR="0" wp14:anchorId="7213AED4" wp14:editId="7826EE7A">
            <wp:extent cx="1615580" cy="1272650"/>
            <wp:effectExtent l="0" t="0" r="3810" b="3810"/>
            <wp:docPr id="599575322"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5322" name="Hình ảnh 1" descr="Ảnh có chứa văn bản, ảnh chụp màn hình, Phông chữ, thiết kế&#10;&#10;Mô tả được tạo tự động"/>
                    <pic:cNvPicPr/>
                  </pic:nvPicPr>
                  <pic:blipFill>
                    <a:blip r:embed="rId32"/>
                    <a:stretch>
                      <a:fillRect/>
                    </a:stretch>
                  </pic:blipFill>
                  <pic:spPr>
                    <a:xfrm>
                      <a:off x="0" y="0"/>
                      <a:ext cx="1615580" cy="1272650"/>
                    </a:xfrm>
                    <a:prstGeom prst="rect">
                      <a:avLst/>
                    </a:prstGeom>
                  </pic:spPr>
                </pic:pic>
              </a:graphicData>
            </a:graphic>
          </wp:inline>
        </w:drawing>
      </w:r>
    </w:p>
    <w:p w14:paraId="1B236758" w14:textId="5CE20278" w:rsidR="00127A4A" w:rsidRDefault="00127A4A" w:rsidP="00127A4A">
      <w:pPr>
        <w:ind w:firstLine="0"/>
        <w:jc w:val="center"/>
        <w:rPr>
          <w:iCs/>
        </w:rPr>
      </w:pPr>
      <w:r w:rsidRPr="00EE3784">
        <w:rPr>
          <w:iCs/>
        </w:rPr>
        <w:t>(</w:t>
      </w:r>
      <w:r>
        <w:rPr>
          <w:iCs/>
        </w:rPr>
        <w:t>Cross Entropy</w:t>
      </w:r>
      <w:r w:rsidRPr="00EE3784">
        <w:rPr>
          <w:iCs/>
        </w:rPr>
        <w:t>)</w:t>
      </w:r>
    </w:p>
    <w:p w14:paraId="49772C70" w14:textId="77777777" w:rsidR="007472A7" w:rsidRDefault="007472A7" w:rsidP="00127A4A">
      <w:pPr>
        <w:ind w:firstLine="0"/>
        <w:jc w:val="center"/>
        <w:rPr>
          <w:iCs/>
        </w:rPr>
      </w:pPr>
    </w:p>
    <w:p w14:paraId="576DEA42" w14:textId="05385FA7" w:rsidR="005B3937" w:rsidRDefault="005B3937" w:rsidP="00EE3784">
      <w:pPr>
        <w:ind w:firstLine="0"/>
        <w:jc w:val="center"/>
        <w:rPr>
          <w:iCs/>
        </w:rPr>
      </w:pPr>
      <w:r>
        <w:rPr>
          <w:iCs/>
          <w:noProof/>
        </w:rPr>
        <w:drawing>
          <wp:inline distT="0" distB="0" distL="0" distR="0" wp14:anchorId="5BF73D5C" wp14:editId="27E7DDE5">
            <wp:extent cx="5943600" cy="742950"/>
            <wp:effectExtent l="0" t="0" r="0" b="0"/>
            <wp:docPr id="472437849"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37849" name="Picture 4" descr="A screenshot of a computer program&#10;&#10;Description automatically generated with low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t="62869" b="4219"/>
                    <a:stretch/>
                  </pic:blipFill>
                  <pic:spPr bwMode="auto">
                    <a:xfrm>
                      <a:off x="0" y="0"/>
                      <a:ext cx="594360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43A48608" w14:textId="13E5DD2C" w:rsidR="000D68AF" w:rsidRDefault="000D68AF" w:rsidP="006779DA">
      <w:pPr>
        <w:ind w:firstLine="0"/>
        <w:jc w:val="center"/>
        <w:rPr>
          <w:iCs/>
        </w:rPr>
      </w:pPr>
      <w:r w:rsidRPr="000D68AF">
        <w:rPr>
          <w:iCs/>
        </w:rPr>
        <w:t>(Top 20 lớp dễ bị đoán sai nhất)</w:t>
      </w:r>
    </w:p>
    <w:p w14:paraId="7C6A28AB" w14:textId="77777777" w:rsidR="006D5AE2" w:rsidRPr="000D68AF" w:rsidRDefault="006D5AE2" w:rsidP="006779DA">
      <w:pPr>
        <w:ind w:firstLine="0"/>
        <w:jc w:val="center"/>
        <w:rPr>
          <w:iCs/>
        </w:rPr>
      </w:pPr>
    </w:p>
    <w:p w14:paraId="19B6C730" w14:textId="480BB2D6" w:rsidR="000D68AF" w:rsidRPr="000D68AF" w:rsidRDefault="000D68AF" w:rsidP="000D68AF">
      <w:pPr>
        <w:ind w:firstLine="0"/>
        <w:jc w:val="center"/>
        <w:rPr>
          <w:rFonts w:ascii="Times New Roman" w:eastAsia="Times New Roman" w:hAnsi="Times New Roman" w:cs="Times New Roman"/>
          <w:kern w:val="0"/>
          <w:lang w:eastAsia="en-US"/>
        </w:rPr>
      </w:pPr>
      <w:r w:rsidRPr="000D68AF">
        <w:rPr>
          <w:iCs/>
          <w:noProof/>
        </w:rPr>
        <w:drawing>
          <wp:inline distT="0" distB="0" distL="0" distR="0" wp14:anchorId="1BE2052A" wp14:editId="43970B2B">
            <wp:extent cx="2124075" cy="1219200"/>
            <wp:effectExtent l="0" t="0" r="0" b="0"/>
            <wp:docPr id="1723401618"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01618" name="Picture 5" descr="A picture containing text, screenshot, fon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r="42967"/>
                    <a:stretch/>
                  </pic:blipFill>
                  <pic:spPr bwMode="auto">
                    <a:xfrm>
                      <a:off x="0" y="0"/>
                      <a:ext cx="212407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15E74DA8" w14:textId="697AF1B5" w:rsidR="00936E00" w:rsidRDefault="000D68AF" w:rsidP="0073516D">
      <w:pPr>
        <w:ind w:firstLine="0"/>
        <w:jc w:val="center"/>
        <w:rPr>
          <w:iCs/>
        </w:rPr>
      </w:pPr>
      <w:r w:rsidRPr="000D68AF">
        <w:rPr>
          <w:iCs/>
        </w:rPr>
        <w:t>(Điểm số accuracy</w:t>
      </w:r>
      <w:r w:rsidR="006779DA">
        <w:rPr>
          <w:iCs/>
        </w:rPr>
        <w:t xml:space="preserve"> khá thấp</w:t>
      </w:r>
      <w:r w:rsidRPr="000D68AF">
        <w:rPr>
          <w:iCs/>
        </w:rPr>
        <w:t>)</w:t>
      </w:r>
    </w:p>
    <w:p w14:paraId="0F8F35C7" w14:textId="77777777" w:rsidR="007472A7" w:rsidRPr="00EE3784" w:rsidRDefault="007472A7" w:rsidP="0073516D">
      <w:pPr>
        <w:ind w:firstLine="0"/>
        <w:jc w:val="center"/>
        <w:rPr>
          <w:iCs/>
        </w:rPr>
      </w:pPr>
    </w:p>
    <w:p w14:paraId="0EBA4877" w14:textId="3E966CC5" w:rsidR="00341DD1" w:rsidRPr="00D963A7" w:rsidRDefault="003D5314" w:rsidP="00D963A7">
      <w:pPr>
        <w:pStyle w:val="ListParagraph"/>
        <w:numPr>
          <w:ilvl w:val="0"/>
          <w:numId w:val="49"/>
        </w:numPr>
        <w:rPr>
          <w:i/>
          <w:iCs/>
          <w:noProof/>
        </w:rPr>
      </w:pPr>
      <w:r w:rsidRPr="00D963A7">
        <w:rPr>
          <w:i/>
          <w:iCs/>
          <w:noProof/>
        </w:rPr>
        <w:t>Với mini-batch GD:</w:t>
      </w:r>
    </w:p>
    <w:p w14:paraId="1B7AB701" w14:textId="10011510" w:rsidR="00341DD1" w:rsidRPr="00341DD1" w:rsidRDefault="00341DD1" w:rsidP="0026416F">
      <w:pPr>
        <w:ind w:firstLine="0"/>
        <w:jc w:val="center"/>
        <w:rPr>
          <w:rFonts w:ascii="Times New Roman" w:eastAsia="Times New Roman" w:hAnsi="Times New Roman" w:cs="Times New Roman"/>
          <w:kern w:val="0"/>
          <w:lang w:eastAsia="en-US"/>
        </w:rPr>
      </w:pPr>
      <w:r w:rsidRPr="00341DD1">
        <w:rPr>
          <w:noProof/>
        </w:rPr>
        <w:lastRenderedPageBreak/>
        <w:drawing>
          <wp:inline distT="0" distB="0" distL="0" distR="0" wp14:anchorId="5CBFA9A3" wp14:editId="668466FD">
            <wp:extent cx="4876800" cy="3543300"/>
            <wp:effectExtent l="0" t="0" r="0" b="0"/>
            <wp:docPr id="217150641" name="Picture 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0641" name="Picture 9" descr="A picture containing text, screenshot, plot, lin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2426" t="2992" r="2052" b="4239"/>
                    <a:stretch/>
                  </pic:blipFill>
                  <pic:spPr bwMode="auto">
                    <a:xfrm>
                      <a:off x="0" y="0"/>
                      <a:ext cx="487680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2F45C291" w14:textId="77777777" w:rsidR="0056131E" w:rsidRDefault="00341DD1" w:rsidP="00341DD1">
      <w:pPr>
        <w:ind w:firstLine="0"/>
        <w:jc w:val="center"/>
        <w:rPr>
          <w:iCs/>
        </w:rPr>
      </w:pPr>
      <w:r w:rsidRPr="00341DD1">
        <w:rPr>
          <w:iCs/>
        </w:rPr>
        <w:t>(Biểu đồ tương quan của cross-entropy</w:t>
      </w:r>
      <w:r w:rsidR="00B62DA0">
        <w:rPr>
          <w:iCs/>
        </w:rPr>
        <w:t xml:space="preserve"> </w:t>
      </w:r>
      <w:r w:rsidRPr="00341DD1">
        <w:rPr>
          <w:iCs/>
        </w:rPr>
        <w:t>qua mỗi epoch</w:t>
      </w:r>
      <w:r w:rsidR="00DC6FC0">
        <w:rPr>
          <w:iCs/>
        </w:rPr>
        <w:t xml:space="preserve"> </w:t>
      </w:r>
    </w:p>
    <w:p w14:paraId="4DCB5690" w14:textId="23C3F2C9" w:rsidR="00341DD1" w:rsidRDefault="00DC6FC0" w:rsidP="00341DD1">
      <w:pPr>
        <w:ind w:firstLine="0"/>
        <w:jc w:val="center"/>
        <w:rPr>
          <w:iCs/>
        </w:rPr>
      </w:pPr>
      <w:r>
        <w:rPr>
          <w:iCs/>
        </w:rPr>
        <w:t>– biểu đồ dao động</w:t>
      </w:r>
      <w:r w:rsidR="007472A7">
        <w:rPr>
          <w:iCs/>
        </w:rPr>
        <w:t>, nhưng có xu hướng giảm</w:t>
      </w:r>
      <w:r w:rsidR="00341DD1" w:rsidRPr="00341DD1">
        <w:rPr>
          <w:iCs/>
        </w:rPr>
        <w:t>)</w:t>
      </w:r>
    </w:p>
    <w:p w14:paraId="01900820" w14:textId="77777777" w:rsidR="007472A7" w:rsidRPr="00341DD1" w:rsidRDefault="007472A7" w:rsidP="00341DD1">
      <w:pPr>
        <w:ind w:firstLine="0"/>
        <w:jc w:val="center"/>
        <w:rPr>
          <w:iCs/>
        </w:rPr>
      </w:pPr>
    </w:p>
    <w:p w14:paraId="0CC4AACE" w14:textId="77777777" w:rsidR="00341DD1" w:rsidRPr="00341DD1" w:rsidRDefault="00341DD1" w:rsidP="00341DD1">
      <w:pPr>
        <w:spacing w:line="240" w:lineRule="auto"/>
        <w:ind w:firstLine="0"/>
        <w:rPr>
          <w:rFonts w:ascii="Times New Roman" w:eastAsia="Times New Roman" w:hAnsi="Times New Roman" w:cs="Times New Roman"/>
          <w:kern w:val="0"/>
          <w:lang w:eastAsia="en-US"/>
        </w:rPr>
      </w:pPr>
    </w:p>
    <w:p w14:paraId="6FD9682A" w14:textId="6EB9155D" w:rsidR="00341DD1" w:rsidRPr="00341DD1" w:rsidRDefault="00341DD1" w:rsidP="00341DD1">
      <w:pPr>
        <w:ind w:firstLine="0"/>
        <w:jc w:val="center"/>
        <w:rPr>
          <w:rFonts w:ascii="Times New Roman" w:eastAsia="Times New Roman" w:hAnsi="Times New Roman" w:cs="Times New Roman"/>
          <w:kern w:val="0"/>
          <w:lang w:eastAsia="en-US"/>
        </w:rPr>
      </w:pPr>
      <w:r w:rsidRPr="00341DD1">
        <w:rPr>
          <w:noProof/>
        </w:rPr>
        <w:drawing>
          <wp:inline distT="0" distB="0" distL="0" distR="0" wp14:anchorId="3FDBBC2A" wp14:editId="328D3864">
            <wp:extent cx="2533650" cy="457200"/>
            <wp:effectExtent l="0" t="0" r="0" b="0"/>
            <wp:docPr id="216489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3650" cy="457200"/>
                    </a:xfrm>
                    <a:prstGeom prst="rect">
                      <a:avLst/>
                    </a:prstGeom>
                    <a:noFill/>
                    <a:ln>
                      <a:noFill/>
                    </a:ln>
                  </pic:spPr>
                </pic:pic>
              </a:graphicData>
            </a:graphic>
          </wp:inline>
        </w:drawing>
      </w:r>
    </w:p>
    <w:p w14:paraId="79B7EFE4" w14:textId="7A3671F4" w:rsidR="007472A7" w:rsidRDefault="00341DD1" w:rsidP="00E12E0C">
      <w:pPr>
        <w:ind w:firstLine="0"/>
        <w:jc w:val="center"/>
        <w:rPr>
          <w:iCs/>
        </w:rPr>
      </w:pPr>
      <w:r w:rsidRPr="00341DD1">
        <w:rPr>
          <w:iCs/>
        </w:rPr>
        <w:t>(Time processing)</w:t>
      </w:r>
    </w:p>
    <w:p w14:paraId="4C4CFE21" w14:textId="77777777" w:rsidR="00E12E0C" w:rsidRDefault="00E12E0C" w:rsidP="00E12E0C">
      <w:pPr>
        <w:ind w:firstLine="0"/>
        <w:jc w:val="center"/>
        <w:rPr>
          <w:iCs/>
        </w:rPr>
      </w:pPr>
    </w:p>
    <w:p w14:paraId="7ACD1B98" w14:textId="7E844943" w:rsidR="00127A4A" w:rsidRDefault="00A93268" w:rsidP="0026416F">
      <w:pPr>
        <w:ind w:firstLine="0"/>
        <w:jc w:val="center"/>
        <w:rPr>
          <w:iCs/>
        </w:rPr>
      </w:pPr>
      <w:r w:rsidRPr="00A93268">
        <w:rPr>
          <w:iCs/>
          <w:noProof/>
        </w:rPr>
        <w:drawing>
          <wp:inline distT="0" distB="0" distL="0" distR="0" wp14:anchorId="33FB7B63" wp14:editId="51B95C1B">
            <wp:extent cx="1531753" cy="1234547"/>
            <wp:effectExtent l="0" t="0" r="0" b="3810"/>
            <wp:docPr id="2003237898"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7898" name="Hình ảnh 1" descr="Ảnh có chứa văn bản, ảnh chụp màn hình, Phông chữ, thiết kế&#10;&#10;Mô tả được tạo tự động"/>
                    <pic:cNvPicPr/>
                  </pic:nvPicPr>
                  <pic:blipFill>
                    <a:blip r:embed="rId37"/>
                    <a:stretch>
                      <a:fillRect/>
                    </a:stretch>
                  </pic:blipFill>
                  <pic:spPr>
                    <a:xfrm>
                      <a:off x="0" y="0"/>
                      <a:ext cx="1531753" cy="1234547"/>
                    </a:xfrm>
                    <a:prstGeom prst="rect">
                      <a:avLst/>
                    </a:prstGeom>
                  </pic:spPr>
                </pic:pic>
              </a:graphicData>
            </a:graphic>
          </wp:inline>
        </w:drawing>
      </w:r>
    </w:p>
    <w:p w14:paraId="68AE17B8" w14:textId="3E395517" w:rsidR="00127A4A" w:rsidRDefault="00127A4A" w:rsidP="00F13233">
      <w:pPr>
        <w:ind w:firstLine="0"/>
        <w:jc w:val="center"/>
        <w:rPr>
          <w:iCs/>
        </w:rPr>
      </w:pPr>
      <w:r w:rsidRPr="00EE3784">
        <w:rPr>
          <w:iCs/>
        </w:rPr>
        <w:t>(</w:t>
      </w:r>
      <w:r>
        <w:rPr>
          <w:iCs/>
        </w:rPr>
        <w:t>Cross Entropy</w:t>
      </w:r>
      <w:r w:rsidR="0058289E">
        <w:rPr>
          <w:iCs/>
        </w:rPr>
        <w:t xml:space="preserve"> thấp hơn GD</w:t>
      </w:r>
      <w:r w:rsidRPr="00EE3784">
        <w:rPr>
          <w:iCs/>
        </w:rPr>
        <w:t>)</w:t>
      </w:r>
    </w:p>
    <w:p w14:paraId="2A4AC0D3" w14:textId="77777777" w:rsidR="007472A7" w:rsidRPr="00341DD1" w:rsidRDefault="007472A7" w:rsidP="00F13233">
      <w:pPr>
        <w:ind w:firstLine="0"/>
        <w:jc w:val="center"/>
        <w:rPr>
          <w:iCs/>
        </w:rPr>
      </w:pPr>
    </w:p>
    <w:p w14:paraId="773C46C4" w14:textId="0B9EC9BB" w:rsidR="00341DD1" w:rsidRPr="00341DD1" w:rsidRDefault="00341DD1" w:rsidP="008F012B">
      <w:pPr>
        <w:ind w:firstLine="0"/>
        <w:jc w:val="center"/>
        <w:rPr>
          <w:rFonts w:ascii="Times New Roman" w:eastAsia="Times New Roman" w:hAnsi="Times New Roman" w:cs="Times New Roman"/>
          <w:kern w:val="0"/>
          <w:lang w:eastAsia="en-US"/>
        </w:rPr>
      </w:pPr>
      <w:r w:rsidRPr="00341DD1">
        <w:rPr>
          <w:noProof/>
        </w:rPr>
        <w:lastRenderedPageBreak/>
        <w:drawing>
          <wp:inline distT="0" distB="0" distL="0" distR="0" wp14:anchorId="6BCE6AF3" wp14:editId="46178CF8">
            <wp:extent cx="5476875" cy="742950"/>
            <wp:effectExtent l="0" t="0" r="0" b="0"/>
            <wp:docPr id="1046630451" name="Picture 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0451" name="Picture 7" descr="A screenshot of a computer code&#10;&#10;Description automatically generated with low confidence"/>
                    <pic:cNvPicPr>
                      <a:picLocks noChangeAspect="1" noChangeArrowheads="1"/>
                    </pic:cNvPicPr>
                  </pic:nvPicPr>
                  <pic:blipFill rotWithShape="1">
                    <a:blip r:embed="rId38">
                      <a:extLst>
                        <a:ext uri="{28A0092B-C50C-407E-A947-70E740481C1C}">
                          <a14:useLocalDpi xmlns:a14="http://schemas.microsoft.com/office/drawing/2010/main" val="0"/>
                        </a:ext>
                      </a:extLst>
                    </a:blip>
                    <a:srcRect t="65351" r="7853" b="438"/>
                    <a:stretch/>
                  </pic:blipFill>
                  <pic:spPr bwMode="auto">
                    <a:xfrm>
                      <a:off x="0" y="0"/>
                      <a:ext cx="54768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5E73C5B0" w14:textId="77777777" w:rsidR="00341DD1" w:rsidRDefault="00341DD1" w:rsidP="00341DD1">
      <w:pPr>
        <w:ind w:firstLine="0"/>
        <w:jc w:val="center"/>
        <w:rPr>
          <w:iCs/>
        </w:rPr>
      </w:pPr>
      <w:r w:rsidRPr="00341DD1">
        <w:rPr>
          <w:iCs/>
        </w:rPr>
        <w:t>(Top 20 lớp dễ bị đoán sai nhất)</w:t>
      </w:r>
    </w:p>
    <w:p w14:paraId="3890AB0F" w14:textId="77777777" w:rsidR="007472A7" w:rsidRDefault="007472A7" w:rsidP="00341DD1">
      <w:pPr>
        <w:ind w:firstLine="0"/>
        <w:jc w:val="center"/>
        <w:rPr>
          <w:iCs/>
        </w:rPr>
      </w:pPr>
    </w:p>
    <w:p w14:paraId="51E10287" w14:textId="44EBB9F0" w:rsidR="00AB27D2" w:rsidRDefault="00035120" w:rsidP="0031610F">
      <w:pPr>
        <w:ind w:left="360" w:firstLine="0"/>
        <w:jc w:val="both"/>
        <w:rPr>
          <w:rFonts w:ascii="Times New Roman" w:eastAsia="Times New Roman" w:hAnsi="Times New Roman" w:cs="Times New Roman"/>
          <w:color w:val="000000"/>
          <w:kern w:val="0"/>
          <w:lang w:eastAsia="en-US"/>
        </w:rPr>
      </w:pPr>
      <w:r w:rsidRPr="0031610F">
        <w:rPr>
          <w:rFonts w:ascii="Times New Roman" w:eastAsia="Times New Roman" w:hAnsi="Times New Roman" w:cs="Times New Roman"/>
          <w:b/>
          <w:bCs/>
          <w:color w:val="000000"/>
          <w:kern w:val="0"/>
          <w:lang w:eastAsia="en-US"/>
        </w:rPr>
        <w:t>Nhận xét</w:t>
      </w:r>
      <w:r>
        <w:rPr>
          <w:rFonts w:ascii="Times New Roman" w:eastAsia="Times New Roman" w:hAnsi="Times New Roman" w:cs="Times New Roman"/>
          <w:color w:val="000000"/>
          <w:kern w:val="0"/>
          <w:lang w:eastAsia="en-US"/>
        </w:rPr>
        <w:t xml:space="preserve">: </w:t>
      </w:r>
      <w:r>
        <w:rPr>
          <w:rFonts w:ascii="Times New Roman" w:eastAsia="Times New Roman" w:hAnsi="Times New Roman" w:cs="Times New Roman"/>
          <w:color w:val="000000"/>
          <w:kern w:val="0"/>
          <w:lang w:eastAsia="en-US"/>
        </w:rPr>
        <w:tab/>
      </w:r>
      <w:r w:rsidR="00AB27D2" w:rsidRPr="005C7BCD">
        <w:rPr>
          <w:rFonts w:ascii="Times New Roman" w:eastAsia="Times New Roman" w:hAnsi="Times New Roman" w:cs="Times New Roman"/>
          <w:color w:val="000000"/>
          <w:kern w:val="0"/>
          <w:lang w:eastAsia="en-US"/>
        </w:rPr>
        <w:t>2. Pullover</w:t>
      </w:r>
      <w:r w:rsidR="00AB27D2">
        <w:rPr>
          <w:rFonts w:ascii="Times New Roman" w:eastAsia="Times New Roman" w:hAnsi="Times New Roman" w:cs="Times New Roman"/>
          <w:kern w:val="0"/>
          <w:lang w:eastAsia="en-US"/>
        </w:rPr>
        <w:t xml:space="preserve"> và </w:t>
      </w:r>
      <w:r w:rsidR="00AB27D2" w:rsidRPr="005C7BCD">
        <w:rPr>
          <w:rFonts w:ascii="Times New Roman" w:eastAsia="Times New Roman" w:hAnsi="Times New Roman" w:cs="Times New Roman"/>
          <w:color w:val="000000"/>
          <w:kern w:val="0"/>
          <w:lang w:eastAsia="en-US"/>
        </w:rPr>
        <w:t>4. Coat</w:t>
      </w:r>
      <w:r>
        <w:rPr>
          <w:rFonts w:ascii="Times New Roman" w:eastAsia="Times New Roman" w:hAnsi="Times New Roman" w:cs="Times New Roman"/>
          <w:color w:val="000000"/>
          <w:kern w:val="0"/>
          <w:lang w:eastAsia="en-US"/>
        </w:rPr>
        <w:t xml:space="preserve"> dễ nhầm l</w:t>
      </w:r>
      <w:r w:rsidR="007472A7">
        <w:rPr>
          <w:rFonts w:ascii="Times New Roman" w:eastAsia="Times New Roman" w:hAnsi="Times New Roman" w:cs="Times New Roman"/>
          <w:color w:val="000000"/>
          <w:kern w:val="0"/>
          <w:lang w:eastAsia="en-US"/>
        </w:rPr>
        <w:t>ẫ</w:t>
      </w:r>
      <w:r>
        <w:rPr>
          <w:rFonts w:ascii="Times New Roman" w:eastAsia="Times New Roman" w:hAnsi="Times New Roman" w:cs="Times New Roman"/>
          <w:color w:val="000000"/>
          <w:kern w:val="0"/>
          <w:lang w:eastAsia="en-US"/>
        </w:rPr>
        <w:t>n với nhau.</w:t>
      </w:r>
    </w:p>
    <w:p w14:paraId="638DADD6" w14:textId="0852A209" w:rsidR="00E12E0C" w:rsidRPr="00E12E0C" w:rsidRDefault="00E12E0C" w:rsidP="00E12E0C">
      <w:pPr>
        <w:ind w:left="360" w:firstLine="0"/>
        <w:rPr>
          <w:rFonts w:ascii="Times New Roman" w:eastAsia="Times New Roman" w:hAnsi="Times New Roman" w:cs="Times New Roman"/>
          <w:kern w:val="0"/>
          <w:lang w:eastAsia="en-US"/>
        </w:rPr>
      </w:pPr>
      <w:r>
        <w:rPr>
          <w:rFonts w:ascii="Times New Roman" w:eastAsia="Times New Roman" w:hAnsi="Times New Roman" w:cs="Times New Roman"/>
          <w:b/>
          <w:bCs/>
          <w:color w:val="000000"/>
          <w:kern w:val="0"/>
          <w:lang w:eastAsia="en-US"/>
        </w:rPr>
        <w:tab/>
      </w:r>
      <w:r>
        <w:rPr>
          <w:rFonts w:ascii="Times New Roman" w:eastAsia="Times New Roman" w:hAnsi="Times New Roman" w:cs="Times New Roman"/>
          <w:b/>
          <w:bCs/>
          <w:color w:val="000000"/>
          <w:kern w:val="0"/>
          <w:lang w:eastAsia="en-US"/>
        </w:rPr>
        <w:tab/>
      </w:r>
      <w:r w:rsidRPr="00E12E0C">
        <w:rPr>
          <w:rFonts w:ascii="Times New Roman" w:eastAsia="Times New Roman" w:hAnsi="Times New Roman" w:cs="Times New Roman"/>
          <w:color w:val="000000"/>
          <w:kern w:val="0"/>
          <w:lang w:eastAsia="en-US"/>
        </w:rPr>
        <w:t>6. Shirt</w:t>
      </w:r>
      <w:r w:rsidRPr="00E12E0C">
        <w:rPr>
          <w:rFonts w:ascii="Times New Roman" w:eastAsia="Times New Roman" w:hAnsi="Times New Roman" w:cs="Times New Roman"/>
          <w:kern w:val="0"/>
          <w:lang w:eastAsia="en-US"/>
        </w:rPr>
        <w:t xml:space="preserve"> </w:t>
      </w:r>
      <w:r w:rsidRPr="00E12E0C">
        <w:rPr>
          <w:rFonts w:ascii="Times New Roman" w:eastAsia="Times New Roman" w:hAnsi="Times New Roman" w:cs="Times New Roman"/>
          <w:color w:val="000000"/>
          <w:kern w:val="0"/>
          <w:lang w:eastAsia="en-US"/>
        </w:rPr>
        <w:t>dễ nhầm lẫn với 4. Coat, 0. T-shirt/top và 2. Pullover</w:t>
      </w:r>
    </w:p>
    <w:p w14:paraId="4C1556E3" w14:textId="6C1AF777" w:rsidR="00241D3D" w:rsidRPr="005C7BCD" w:rsidRDefault="009A2D6D" w:rsidP="0031610F">
      <w:pPr>
        <w:ind w:left="1080" w:firstLine="360"/>
        <w:jc w:val="both"/>
        <w:rPr>
          <w:rFonts w:ascii="Times New Roman" w:eastAsia="Times New Roman" w:hAnsi="Times New Roman" w:cs="Times New Roman"/>
          <w:kern w:val="0"/>
          <w:lang w:eastAsia="en-US"/>
        </w:rPr>
      </w:pPr>
      <w:r w:rsidRPr="005C7BCD">
        <w:rPr>
          <w:rFonts w:ascii="Times New Roman" w:eastAsia="Times New Roman" w:hAnsi="Times New Roman" w:cs="Times New Roman"/>
          <w:color w:val="000000"/>
          <w:kern w:val="0"/>
          <w:lang w:eastAsia="en-US"/>
        </w:rPr>
        <w:t>5. Sandal</w:t>
      </w:r>
      <w:r>
        <w:rPr>
          <w:rFonts w:ascii="Times New Roman" w:eastAsia="Times New Roman" w:hAnsi="Times New Roman" w:cs="Times New Roman"/>
          <w:color w:val="000000"/>
          <w:kern w:val="0"/>
          <w:lang w:eastAsia="en-US"/>
        </w:rPr>
        <w:t xml:space="preserve"> và </w:t>
      </w:r>
      <w:r w:rsidRPr="005C7BCD">
        <w:rPr>
          <w:rFonts w:ascii="Times New Roman" w:eastAsia="Times New Roman" w:hAnsi="Times New Roman" w:cs="Times New Roman"/>
          <w:color w:val="000000"/>
          <w:kern w:val="0"/>
          <w:lang w:eastAsia="en-US"/>
        </w:rPr>
        <w:t>9. Ankle boo</w:t>
      </w:r>
      <w:r>
        <w:rPr>
          <w:rFonts w:ascii="Times New Roman" w:eastAsia="Times New Roman" w:hAnsi="Times New Roman" w:cs="Times New Roman"/>
          <w:color w:val="000000"/>
          <w:kern w:val="0"/>
          <w:lang w:eastAsia="en-US"/>
        </w:rPr>
        <w:t>t</w:t>
      </w:r>
      <w:r w:rsidR="00241D3D">
        <w:rPr>
          <w:rFonts w:ascii="Times New Roman" w:eastAsia="Times New Roman" w:hAnsi="Times New Roman" w:cs="Times New Roman"/>
          <w:color w:val="000000"/>
          <w:kern w:val="0"/>
          <w:lang w:eastAsia="en-US"/>
        </w:rPr>
        <w:t xml:space="preserve"> dễ nhầm lẫn với </w:t>
      </w:r>
      <w:r w:rsidR="00241D3D" w:rsidRPr="005C7BCD">
        <w:rPr>
          <w:rFonts w:ascii="Times New Roman" w:eastAsia="Times New Roman" w:hAnsi="Times New Roman" w:cs="Times New Roman"/>
          <w:color w:val="000000"/>
          <w:kern w:val="0"/>
          <w:lang w:eastAsia="en-US"/>
        </w:rPr>
        <w:t>7. Sneaker</w:t>
      </w:r>
      <w:r w:rsidR="00035120">
        <w:rPr>
          <w:rFonts w:ascii="Times New Roman" w:eastAsia="Times New Roman" w:hAnsi="Times New Roman" w:cs="Times New Roman"/>
          <w:color w:val="000000"/>
          <w:kern w:val="0"/>
          <w:lang w:eastAsia="en-US"/>
        </w:rPr>
        <w:t>.</w:t>
      </w:r>
    </w:p>
    <w:p w14:paraId="11C6E546" w14:textId="5D115907" w:rsidR="00751DB5" w:rsidRPr="00341DD1" w:rsidRDefault="00AB27D2" w:rsidP="0031610F">
      <w:pPr>
        <w:ind w:left="720"/>
        <w:jc w:val="both"/>
        <w:rPr>
          <w:iCs/>
        </w:rPr>
      </w:pPr>
      <w:r w:rsidRPr="005C7BCD">
        <w:rPr>
          <w:rFonts w:ascii="Times New Roman" w:eastAsia="Times New Roman" w:hAnsi="Times New Roman" w:cs="Times New Roman"/>
          <w:color w:val="000000"/>
          <w:kern w:val="0"/>
          <w:lang w:eastAsia="en-US"/>
        </w:rPr>
        <w:t>3. Dress</w:t>
      </w:r>
      <w:r w:rsidR="00035120">
        <w:rPr>
          <w:rFonts w:ascii="Times New Roman" w:eastAsia="Times New Roman" w:hAnsi="Times New Roman" w:cs="Times New Roman"/>
          <w:color w:val="000000"/>
          <w:kern w:val="0"/>
          <w:lang w:eastAsia="en-US"/>
        </w:rPr>
        <w:t xml:space="preserve"> dễ nhầm l</w:t>
      </w:r>
      <w:r w:rsidR="007472A7">
        <w:rPr>
          <w:rFonts w:ascii="Times New Roman" w:eastAsia="Times New Roman" w:hAnsi="Times New Roman" w:cs="Times New Roman"/>
          <w:color w:val="000000"/>
          <w:kern w:val="0"/>
          <w:lang w:eastAsia="en-US"/>
        </w:rPr>
        <w:t>ẫ</w:t>
      </w:r>
      <w:r w:rsidR="00035120">
        <w:rPr>
          <w:rFonts w:ascii="Times New Roman" w:eastAsia="Times New Roman" w:hAnsi="Times New Roman" w:cs="Times New Roman"/>
          <w:color w:val="000000"/>
          <w:kern w:val="0"/>
          <w:lang w:eastAsia="en-US"/>
        </w:rPr>
        <w:t xml:space="preserve">n với </w:t>
      </w:r>
      <w:r w:rsidR="00035120" w:rsidRPr="005C7BCD">
        <w:rPr>
          <w:rFonts w:ascii="Times New Roman" w:eastAsia="Times New Roman" w:hAnsi="Times New Roman" w:cs="Times New Roman"/>
          <w:color w:val="000000"/>
          <w:kern w:val="0"/>
          <w:lang w:eastAsia="en-US"/>
        </w:rPr>
        <w:t>0. T-shirt/top</w:t>
      </w:r>
      <w:r w:rsidR="00035120">
        <w:rPr>
          <w:rFonts w:ascii="Times New Roman" w:eastAsia="Times New Roman" w:hAnsi="Times New Roman" w:cs="Times New Roman"/>
          <w:color w:val="000000"/>
          <w:kern w:val="0"/>
          <w:lang w:eastAsia="en-US"/>
        </w:rPr>
        <w:t xml:space="preserve">, </w:t>
      </w:r>
      <w:r w:rsidR="00035120" w:rsidRPr="005C7BCD">
        <w:rPr>
          <w:rFonts w:ascii="Times New Roman" w:eastAsia="Times New Roman" w:hAnsi="Times New Roman" w:cs="Times New Roman"/>
          <w:color w:val="000000"/>
          <w:kern w:val="0"/>
          <w:lang w:eastAsia="en-US"/>
        </w:rPr>
        <w:t>2. Pullover</w:t>
      </w:r>
      <w:r w:rsidR="00035120">
        <w:rPr>
          <w:rFonts w:ascii="Times New Roman" w:eastAsia="Times New Roman" w:hAnsi="Times New Roman" w:cs="Times New Roman"/>
          <w:kern w:val="0"/>
          <w:lang w:eastAsia="en-US"/>
        </w:rPr>
        <w:t xml:space="preserve"> và </w:t>
      </w:r>
      <w:r w:rsidR="00035120" w:rsidRPr="005C7BCD">
        <w:rPr>
          <w:rFonts w:ascii="Times New Roman" w:eastAsia="Times New Roman" w:hAnsi="Times New Roman" w:cs="Times New Roman"/>
          <w:color w:val="000000"/>
          <w:kern w:val="0"/>
          <w:lang w:eastAsia="en-US"/>
        </w:rPr>
        <w:t>4. Coat</w:t>
      </w:r>
      <w:r w:rsidR="00035120">
        <w:rPr>
          <w:rFonts w:ascii="Times New Roman" w:eastAsia="Times New Roman" w:hAnsi="Times New Roman" w:cs="Times New Roman"/>
          <w:color w:val="000000"/>
          <w:kern w:val="0"/>
          <w:lang w:eastAsia="en-US"/>
        </w:rPr>
        <w:t>.</w:t>
      </w:r>
    </w:p>
    <w:p w14:paraId="1A73CDC7" w14:textId="77777777" w:rsidR="00341DD1" w:rsidRPr="00341DD1" w:rsidRDefault="00341DD1" w:rsidP="00341DD1">
      <w:pPr>
        <w:spacing w:line="240" w:lineRule="auto"/>
        <w:ind w:firstLine="0"/>
        <w:rPr>
          <w:rFonts w:ascii="Times New Roman" w:eastAsia="Times New Roman" w:hAnsi="Times New Roman" w:cs="Times New Roman"/>
          <w:kern w:val="0"/>
          <w:lang w:eastAsia="en-US"/>
        </w:rPr>
      </w:pPr>
    </w:p>
    <w:p w14:paraId="67AA00CA" w14:textId="286CCDBC" w:rsidR="00341DD1" w:rsidRPr="00341DD1" w:rsidRDefault="00341DD1" w:rsidP="0026416F">
      <w:pPr>
        <w:ind w:firstLine="0"/>
        <w:jc w:val="center"/>
        <w:rPr>
          <w:rFonts w:ascii="Times New Roman" w:eastAsia="Times New Roman" w:hAnsi="Times New Roman" w:cs="Times New Roman"/>
          <w:kern w:val="0"/>
          <w:lang w:eastAsia="en-US"/>
        </w:rPr>
      </w:pPr>
      <w:r w:rsidRPr="00341DD1">
        <w:rPr>
          <w:noProof/>
        </w:rPr>
        <w:drawing>
          <wp:inline distT="0" distB="0" distL="0" distR="0" wp14:anchorId="68E9E85B" wp14:editId="4F19F3B7">
            <wp:extent cx="2343150" cy="1514475"/>
            <wp:effectExtent l="0" t="0" r="0" b="0"/>
            <wp:docPr id="1414588155"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8155" name="Picture 6" descr="A picture containing text, screenshot, fon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44091"/>
                    <a:stretch/>
                  </pic:blipFill>
                  <pic:spPr bwMode="auto">
                    <a:xfrm>
                      <a:off x="0" y="0"/>
                      <a:ext cx="2343150"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1EB6BAE0" w14:textId="7B155C12" w:rsidR="00216D12" w:rsidRDefault="00341DD1" w:rsidP="0073516D">
      <w:pPr>
        <w:ind w:firstLine="0"/>
        <w:jc w:val="center"/>
        <w:rPr>
          <w:iCs/>
        </w:rPr>
      </w:pPr>
      <w:r w:rsidRPr="00341DD1">
        <w:rPr>
          <w:iCs/>
        </w:rPr>
        <w:t>(Điểm số accuracy</w:t>
      </w:r>
      <w:r w:rsidR="002E700F">
        <w:rPr>
          <w:iCs/>
        </w:rPr>
        <w:t xml:space="preserve"> cao hơn nhiều so với GD</w:t>
      </w:r>
      <w:r w:rsidRPr="00341DD1">
        <w:rPr>
          <w:iCs/>
        </w:rPr>
        <w:t>)</w:t>
      </w:r>
    </w:p>
    <w:p w14:paraId="4635BF09" w14:textId="2E0DF6AE" w:rsidR="00216D12" w:rsidRPr="0073516D" w:rsidRDefault="00216D12" w:rsidP="0073516D">
      <w:pPr>
        <w:pStyle w:val="ListParagraph"/>
        <w:numPr>
          <w:ilvl w:val="0"/>
          <w:numId w:val="49"/>
        </w:numPr>
        <w:rPr>
          <w:i/>
          <w:iCs/>
          <w:noProof/>
        </w:rPr>
      </w:pPr>
      <w:r w:rsidRPr="0073516D">
        <w:rPr>
          <w:i/>
          <w:iCs/>
          <w:noProof/>
        </w:rPr>
        <w:t>Với CNN:</w:t>
      </w:r>
    </w:p>
    <w:p w14:paraId="2587A7BB" w14:textId="4B637774" w:rsidR="00216D12" w:rsidRDefault="00EE4977" w:rsidP="00B57A2D">
      <w:pPr>
        <w:ind w:firstLine="0"/>
        <w:jc w:val="center"/>
        <w:rPr>
          <w:i/>
          <w:iCs/>
          <w:noProof/>
        </w:rPr>
      </w:pPr>
      <w:r>
        <w:rPr>
          <w:noProof/>
        </w:rPr>
        <w:drawing>
          <wp:inline distT="0" distB="0" distL="0" distR="0" wp14:anchorId="41EA7E66" wp14:editId="5BFFE00D">
            <wp:extent cx="3505200" cy="1898650"/>
            <wp:effectExtent l="0" t="0" r="0" b="6350"/>
            <wp:docPr id="81525804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58047" name="Picture 1" descr="A picture containing line, plot, diagram, text&#10;&#10;Description automatically generated"/>
                    <pic:cNvPicPr>
                      <a:picLocks noChangeAspect="1"/>
                    </pic:cNvPicPr>
                  </pic:nvPicPr>
                  <pic:blipFill>
                    <a:blip r:embed="rId40"/>
                    <a:stretch>
                      <a:fillRect/>
                    </a:stretch>
                  </pic:blipFill>
                  <pic:spPr>
                    <a:xfrm>
                      <a:off x="0" y="0"/>
                      <a:ext cx="3505200" cy="1898650"/>
                    </a:xfrm>
                    <a:prstGeom prst="rect">
                      <a:avLst/>
                    </a:prstGeom>
                  </pic:spPr>
                </pic:pic>
              </a:graphicData>
            </a:graphic>
          </wp:inline>
        </w:drawing>
      </w:r>
    </w:p>
    <w:p w14:paraId="6F83EBAE" w14:textId="7AF99D87" w:rsidR="0073516D" w:rsidRDefault="0073516D" w:rsidP="0073516D">
      <w:pPr>
        <w:ind w:firstLine="0"/>
        <w:jc w:val="center"/>
        <w:rPr>
          <w:iCs/>
        </w:rPr>
      </w:pPr>
      <w:r>
        <w:rPr>
          <w:iCs/>
        </w:rPr>
        <w:t>(</w:t>
      </w:r>
      <w:r w:rsidRPr="0073516D">
        <w:rPr>
          <w:iCs/>
        </w:rPr>
        <w:t>Loss trên tập train và validation</w:t>
      </w:r>
      <w:r>
        <w:rPr>
          <w:iCs/>
        </w:rPr>
        <w:t>)</w:t>
      </w:r>
    </w:p>
    <w:p w14:paraId="433EE2C8" w14:textId="77777777" w:rsidR="007472A7" w:rsidRPr="0073516D" w:rsidRDefault="007472A7" w:rsidP="0073516D">
      <w:pPr>
        <w:ind w:firstLine="0"/>
        <w:jc w:val="center"/>
        <w:rPr>
          <w:iCs/>
        </w:rPr>
      </w:pPr>
    </w:p>
    <w:p w14:paraId="642C9D05" w14:textId="0FBE100A" w:rsidR="0073516D" w:rsidRDefault="00D938C6" w:rsidP="00B57A2D">
      <w:pPr>
        <w:ind w:firstLine="0"/>
        <w:jc w:val="center"/>
        <w:rPr>
          <w:i/>
          <w:iCs/>
          <w:noProof/>
        </w:rPr>
      </w:pPr>
      <w:r>
        <w:rPr>
          <w:noProof/>
        </w:rPr>
        <w:lastRenderedPageBreak/>
        <w:drawing>
          <wp:inline distT="0" distB="0" distL="0" distR="0" wp14:anchorId="097A19E4" wp14:editId="2C3FF388">
            <wp:extent cx="2667000" cy="1874520"/>
            <wp:effectExtent l="0" t="0" r="0" b="0"/>
            <wp:docPr id="220058080" name="Picture 1"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8080" name="Picture 1" descr="A graph with red and blue lines&#10;&#10;Description automatically generated with low confidence"/>
                    <pic:cNvPicPr>
                      <a:picLocks noChangeAspect="1"/>
                    </pic:cNvPicPr>
                  </pic:nvPicPr>
                  <pic:blipFill>
                    <a:blip r:embed="rId41"/>
                    <a:stretch>
                      <a:fillRect/>
                    </a:stretch>
                  </pic:blipFill>
                  <pic:spPr>
                    <a:xfrm>
                      <a:off x="0" y="0"/>
                      <a:ext cx="2667000" cy="1874520"/>
                    </a:xfrm>
                    <a:prstGeom prst="rect">
                      <a:avLst/>
                    </a:prstGeom>
                  </pic:spPr>
                </pic:pic>
              </a:graphicData>
            </a:graphic>
          </wp:inline>
        </w:drawing>
      </w:r>
    </w:p>
    <w:p w14:paraId="0E9D66D2" w14:textId="224C9EAA" w:rsidR="00D938C6" w:rsidRDefault="00670AA6" w:rsidP="00670AA6">
      <w:pPr>
        <w:ind w:firstLine="0"/>
        <w:jc w:val="center"/>
        <w:rPr>
          <w:iCs/>
        </w:rPr>
      </w:pPr>
      <w:r>
        <w:rPr>
          <w:iCs/>
        </w:rPr>
        <w:t>(</w:t>
      </w:r>
      <w:r w:rsidRPr="00670AA6">
        <w:rPr>
          <w:iCs/>
        </w:rPr>
        <w:t>Accuracy trên tập train và validation</w:t>
      </w:r>
      <w:r>
        <w:rPr>
          <w:iCs/>
        </w:rPr>
        <w:t>)</w:t>
      </w:r>
    </w:p>
    <w:p w14:paraId="4BF57E5A" w14:textId="77777777" w:rsidR="007472A7" w:rsidRDefault="007472A7" w:rsidP="00670AA6">
      <w:pPr>
        <w:ind w:firstLine="0"/>
        <w:jc w:val="center"/>
        <w:rPr>
          <w:iCs/>
        </w:rPr>
      </w:pPr>
    </w:p>
    <w:p w14:paraId="0347F849" w14:textId="3A2B6031" w:rsidR="00670AA6" w:rsidRDefault="00301A2A" w:rsidP="00670AA6">
      <w:pPr>
        <w:ind w:firstLine="0"/>
        <w:jc w:val="center"/>
        <w:rPr>
          <w:iCs/>
        </w:rPr>
      </w:pPr>
      <w:r>
        <w:rPr>
          <w:noProof/>
        </w:rPr>
        <w:drawing>
          <wp:inline distT="0" distB="0" distL="0" distR="0" wp14:anchorId="2D161084" wp14:editId="70371C07">
            <wp:extent cx="4902815" cy="659219"/>
            <wp:effectExtent l="0" t="0" r="0" b="0"/>
            <wp:docPr id="3594835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3522" name="Picture 1" descr="A picture containing text, screenshot, font&#10;&#10;Description automatically generated"/>
                    <pic:cNvPicPr>
                      <a:picLocks noChangeAspect="1"/>
                    </pic:cNvPicPr>
                  </pic:nvPicPr>
                  <pic:blipFill>
                    <a:blip r:embed="rId42"/>
                    <a:stretch>
                      <a:fillRect/>
                    </a:stretch>
                  </pic:blipFill>
                  <pic:spPr>
                    <a:xfrm>
                      <a:off x="0" y="0"/>
                      <a:ext cx="4958059" cy="666647"/>
                    </a:xfrm>
                    <a:prstGeom prst="rect">
                      <a:avLst/>
                    </a:prstGeom>
                  </pic:spPr>
                </pic:pic>
              </a:graphicData>
            </a:graphic>
          </wp:inline>
        </w:drawing>
      </w:r>
    </w:p>
    <w:p w14:paraId="44715165" w14:textId="19866B39" w:rsidR="00301A2A" w:rsidRPr="00341DD1" w:rsidRDefault="00301A2A" w:rsidP="00670AA6">
      <w:pPr>
        <w:ind w:firstLine="0"/>
        <w:jc w:val="center"/>
        <w:rPr>
          <w:iCs/>
        </w:rPr>
      </w:pPr>
      <w:r>
        <w:rPr>
          <w:iCs/>
        </w:rPr>
        <w:t>(Accuracy cuối cùng)</w:t>
      </w:r>
    </w:p>
    <w:p w14:paraId="4F29A5DE" w14:textId="77777777" w:rsidR="00B57A2D" w:rsidRDefault="00CC5EB4" w:rsidP="00B57A2D">
      <w:pPr>
        <w:pStyle w:val="ListParagraph"/>
        <w:ind w:left="0"/>
        <w:jc w:val="center"/>
      </w:pPr>
      <w:r>
        <w:rPr>
          <w:noProof/>
        </w:rPr>
        <w:drawing>
          <wp:inline distT="0" distB="0" distL="0" distR="0" wp14:anchorId="752F64AB" wp14:editId="0FF0D6D7">
            <wp:extent cx="4093845" cy="2009775"/>
            <wp:effectExtent l="0" t="0" r="0" b="0"/>
            <wp:docPr id="849564615" name="Picture 20" descr="A picture containing screenshot, white,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creenshot, white, x-ray fil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845" cy="2009775"/>
                    </a:xfrm>
                    <a:prstGeom prst="rect">
                      <a:avLst/>
                    </a:prstGeom>
                    <a:noFill/>
                    <a:ln>
                      <a:noFill/>
                    </a:ln>
                  </pic:spPr>
                </pic:pic>
              </a:graphicData>
            </a:graphic>
          </wp:inline>
        </w:drawing>
      </w:r>
    </w:p>
    <w:p w14:paraId="759BDA5A" w14:textId="336D7677" w:rsidR="00E27730" w:rsidRDefault="00E27730" w:rsidP="00B57A2D">
      <w:pPr>
        <w:pStyle w:val="ListParagraph"/>
        <w:ind w:left="0" w:firstLine="720"/>
        <w:jc w:val="both"/>
      </w:pPr>
      <w:r>
        <w:t>Dự đoán ngẫu nhiên 10 ảnh trong tập test phần chữ màu xanh là dự đoán dự đoán đúng, còn màu đỏ là dự đoán sai</w:t>
      </w:r>
      <w:r w:rsidR="00B57A2D">
        <w:t>.</w:t>
      </w:r>
    </w:p>
    <w:p w14:paraId="2D38C89E" w14:textId="77777777" w:rsidR="007472A7" w:rsidRDefault="007472A7" w:rsidP="00B57A2D">
      <w:pPr>
        <w:pStyle w:val="ListParagraph"/>
        <w:ind w:left="0" w:firstLine="720"/>
        <w:jc w:val="both"/>
      </w:pPr>
    </w:p>
    <w:p w14:paraId="79420A8E" w14:textId="370B1DDB" w:rsidR="00E27730" w:rsidRDefault="003D2CE6" w:rsidP="00B57A2D">
      <w:pPr>
        <w:pStyle w:val="ListParagraph"/>
        <w:ind w:left="0"/>
        <w:jc w:val="center"/>
      </w:pPr>
      <w:r>
        <w:rPr>
          <w:noProof/>
        </w:rPr>
        <w:lastRenderedPageBreak/>
        <w:drawing>
          <wp:inline distT="0" distB="0" distL="0" distR="0" wp14:anchorId="40851C59" wp14:editId="4D9D483D">
            <wp:extent cx="3120390" cy="1760220"/>
            <wp:effectExtent l="0" t="0" r="3810" b="0"/>
            <wp:docPr id="1417335576" name="Picture 1" descr="A black background with white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5576" name="Picture 1" descr="A black background with white numbers&#10;&#10;Description automatically generated with low confidence"/>
                    <pic:cNvPicPr>
                      <a:picLocks noChangeAspect="1"/>
                    </pic:cNvPicPr>
                  </pic:nvPicPr>
                  <pic:blipFill>
                    <a:blip r:embed="rId44"/>
                    <a:stretch>
                      <a:fillRect/>
                    </a:stretch>
                  </pic:blipFill>
                  <pic:spPr>
                    <a:xfrm>
                      <a:off x="0" y="0"/>
                      <a:ext cx="3120390" cy="1760220"/>
                    </a:xfrm>
                    <a:prstGeom prst="rect">
                      <a:avLst/>
                    </a:prstGeom>
                  </pic:spPr>
                </pic:pic>
              </a:graphicData>
            </a:graphic>
          </wp:inline>
        </w:drawing>
      </w:r>
    </w:p>
    <w:p w14:paraId="79D56B50" w14:textId="337092C7" w:rsidR="00216D12" w:rsidRDefault="00CC5EB4" w:rsidP="00BA7B21">
      <w:r>
        <w:t>Confusion_matrix: như hình ta thấy có 853 món ‘T-shirt/Top’ được</w:t>
      </w:r>
      <w:r w:rsidR="007472A7">
        <w:t xml:space="preserve"> </w:t>
      </w:r>
      <w:r>
        <w:t>dự đoán đúng cho là ‘T-shirt/Top’ và tương tự với các trường hợp còn lại</w:t>
      </w:r>
      <w:r w:rsidR="00B57A2D">
        <w:t>.</w:t>
      </w:r>
    </w:p>
    <w:p w14:paraId="3BFC4B63" w14:textId="77777777" w:rsidR="007472A7" w:rsidRPr="00341DD1" w:rsidRDefault="007472A7" w:rsidP="00BA7B21"/>
    <w:p w14:paraId="501B91E5" w14:textId="443B26C6" w:rsidR="0029685F" w:rsidRDefault="0058289E" w:rsidP="0029685F">
      <w:pPr>
        <w:pStyle w:val="Heading2"/>
        <w:numPr>
          <w:ilvl w:val="0"/>
          <w:numId w:val="43"/>
        </w:numPr>
      </w:pPr>
      <w:bookmarkStart w:id="29" w:name="_Toc135088686"/>
      <w:r>
        <w:t>Tổng hợp kết quả</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3430"/>
        <w:gridCol w:w="1543"/>
        <w:gridCol w:w="1667"/>
        <w:gridCol w:w="2058"/>
      </w:tblGrid>
      <w:tr w:rsidR="00C777E7" w:rsidRPr="00C777E7" w14:paraId="27FAA0C2" w14:textId="77777777" w:rsidTr="007472A7">
        <w:trPr>
          <w:jc w:val="center"/>
        </w:trPr>
        <w:tc>
          <w:tcPr>
            <w:tcW w:w="3430" w:type="dxa"/>
            <w:tcBorders>
              <w:top w:val="single" w:sz="8" w:space="0" w:color="000000"/>
              <w:left w:val="single" w:sz="8" w:space="0" w:color="000000"/>
              <w:bottom w:val="single" w:sz="8" w:space="0" w:color="000000"/>
              <w:right w:val="single" w:sz="8" w:space="0" w:color="000000"/>
            </w:tcBorders>
            <w:shd w:val="clear" w:color="auto" w:fill="D0D0D0" w:themeFill="accent2" w:themeFillTint="99"/>
            <w:tcMar>
              <w:top w:w="100" w:type="dxa"/>
              <w:left w:w="100" w:type="dxa"/>
              <w:bottom w:w="100" w:type="dxa"/>
              <w:right w:w="100" w:type="dxa"/>
            </w:tcMar>
            <w:hideMark/>
          </w:tcPr>
          <w:p w14:paraId="3061A5EB"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Mô hình</w:t>
            </w:r>
          </w:p>
        </w:tc>
        <w:tc>
          <w:tcPr>
            <w:tcW w:w="1543" w:type="dxa"/>
            <w:tcBorders>
              <w:top w:val="single" w:sz="8" w:space="0" w:color="000000"/>
              <w:left w:val="single" w:sz="8" w:space="0" w:color="000000"/>
              <w:bottom w:val="single" w:sz="8" w:space="0" w:color="000000"/>
              <w:right w:val="single" w:sz="8" w:space="0" w:color="000000"/>
            </w:tcBorders>
            <w:shd w:val="clear" w:color="auto" w:fill="D0D0D0" w:themeFill="accent2" w:themeFillTint="99"/>
            <w:tcMar>
              <w:top w:w="100" w:type="dxa"/>
              <w:left w:w="100" w:type="dxa"/>
              <w:bottom w:w="100" w:type="dxa"/>
              <w:right w:w="100" w:type="dxa"/>
            </w:tcMar>
            <w:hideMark/>
          </w:tcPr>
          <w:p w14:paraId="2D26FA1F"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Accuracy</w:t>
            </w:r>
          </w:p>
        </w:tc>
        <w:tc>
          <w:tcPr>
            <w:tcW w:w="0" w:type="auto"/>
            <w:tcBorders>
              <w:top w:val="single" w:sz="8" w:space="0" w:color="000000"/>
              <w:left w:val="single" w:sz="8" w:space="0" w:color="000000"/>
              <w:bottom w:val="single" w:sz="8" w:space="0" w:color="000000"/>
              <w:right w:val="single" w:sz="8" w:space="0" w:color="000000"/>
            </w:tcBorders>
            <w:shd w:val="clear" w:color="auto" w:fill="D0D0D0" w:themeFill="accent2" w:themeFillTint="99"/>
            <w:tcMar>
              <w:top w:w="100" w:type="dxa"/>
              <w:left w:w="100" w:type="dxa"/>
              <w:bottom w:w="100" w:type="dxa"/>
              <w:right w:w="100" w:type="dxa"/>
            </w:tcMar>
            <w:hideMark/>
          </w:tcPr>
          <w:p w14:paraId="4B563141"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Cross-entropy</w:t>
            </w:r>
          </w:p>
        </w:tc>
        <w:tc>
          <w:tcPr>
            <w:tcW w:w="0" w:type="auto"/>
            <w:tcBorders>
              <w:top w:val="single" w:sz="8" w:space="0" w:color="000000"/>
              <w:left w:val="single" w:sz="8" w:space="0" w:color="000000"/>
              <w:bottom w:val="single" w:sz="8" w:space="0" w:color="000000"/>
              <w:right w:val="single" w:sz="8" w:space="0" w:color="000000"/>
            </w:tcBorders>
            <w:shd w:val="clear" w:color="auto" w:fill="D0D0D0" w:themeFill="accent2" w:themeFillTint="99"/>
            <w:tcMar>
              <w:top w:w="100" w:type="dxa"/>
              <w:left w:w="100" w:type="dxa"/>
              <w:bottom w:w="100" w:type="dxa"/>
              <w:right w:w="100" w:type="dxa"/>
            </w:tcMar>
            <w:hideMark/>
          </w:tcPr>
          <w:p w14:paraId="44AC7B15" w14:textId="2D7D75BA"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 xml:space="preserve">Thời gian thực </w:t>
            </w:r>
            <w:r w:rsidR="002245A9">
              <w:rPr>
                <w:rFonts w:ascii="Times New Roman" w:eastAsia="Times New Roman" w:hAnsi="Times New Roman" w:cs="Times New Roman"/>
                <w:b/>
                <w:bCs/>
                <w:color w:val="000000"/>
                <w:kern w:val="0"/>
                <w:lang w:eastAsia="en-US"/>
              </w:rPr>
              <w:t>thi</w:t>
            </w:r>
          </w:p>
        </w:tc>
      </w:tr>
      <w:tr w:rsidR="00C777E7" w:rsidRPr="00C777E7" w14:paraId="4508A617" w14:textId="77777777" w:rsidTr="00BA7B21">
        <w:trPr>
          <w:jc w:val="center"/>
        </w:trPr>
        <w:tc>
          <w:tcPr>
            <w:tcW w:w="3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5FAEE" w14:textId="53AC7BCD"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 xml:space="preserve">Softmax </w:t>
            </w:r>
            <w:r w:rsidR="002B50FB">
              <w:rPr>
                <w:rFonts w:ascii="Times New Roman" w:eastAsia="Times New Roman" w:hAnsi="Times New Roman" w:cs="Times New Roman"/>
                <w:b/>
                <w:bCs/>
                <w:color w:val="000000"/>
                <w:kern w:val="0"/>
                <w:lang w:eastAsia="en-US"/>
              </w:rPr>
              <w:t>với</w:t>
            </w:r>
            <w:r w:rsidRPr="00C777E7">
              <w:rPr>
                <w:rFonts w:ascii="Times New Roman" w:eastAsia="Times New Roman" w:hAnsi="Times New Roman" w:cs="Times New Roman"/>
                <w:b/>
                <w:bCs/>
                <w:color w:val="000000"/>
                <w:kern w:val="0"/>
                <w:lang w:eastAsia="en-US"/>
              </w:rPr>
              <w:t xml:space="preserve"> GD</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6F19"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0.673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B0ED7" w14:textId="2CDCB9EB"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1.</w:t>
            </w:r>
            <w:r w:rsidR="00D77C3B">
              <w:rPr>
                <w:rFonts w:ascii="Times New Roman" w:eastAsia="Times New Roman" w:hAnsi="Times New Roman" w:cs="Times New Roman"/>
                <w:color w:val="000000"/>
                <w:kern w:val="0"/>
                <w:lang w:eastAsia="en-US"/>
              </w:rPr>
              <w:t>158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1237"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23.3 giây</w:t>
            </w:r>
          </w:p>
        </w:tc>
      </w:tr>
      <w:tr w:rsidR="00C777E7" w:rsidRPr="00C777E7" w14:paraId="673DB5DD" w14:textId="77777777" w:rsidTr="00BA7B21">
        <w:trPr>
          <w:jc w:val="center"/>
        </w:trPr>
        <w:tc>
          <w:tcPr>
            <w:tcW w:w="3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F96" w14:textId="34B563F6"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 xml:space="preserve">Softmax </w:t>
            </w:r>
            <w:r w:rsidR="002B50FB">
              <w:rPr>
                <w:rFonts w:ascii="Times New Roman" w:eastAsia="Times New Roman" w:hAnsi="Times New Roman" w:cs="Times New Roman"/>
                <w:b/>
                <w:bCs/>
                <w:color w:val="000000"/>
                <w:kern w:val="0"/>
                <w:lang w:eastAsia="en-US"/>
              </w:rPr>
              <w:t>với</w:t>
            </w:r>
            <w:r w:rsidRPr="00C777E7">
              <w:rPr>
                <w:rFonts w:ascii="Times New Roman" w:eastAsia="Times New Roman" w:hAnsi="Times New Roman" w:cs="Times New Roman"/>
                <w:b/>
                <w:bCs/>
                <w:color w:val="000000"/>
                <w:kern w:val="0"/>
                <w:lang w:eastAsia="en-US"/>
              </w:rPr>
              <w:t xml:space="preserve"> mini-batch GD</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F3886"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0.849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5068" w14:textId="6EA74B48"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0.</w:t>
            </w:r>
            <w:r w:rsidR="00D77C3B">
              <w:rPr>
                <w:rFonts w:ascii="Times New Roman" w:eastAsia="Times New Roman" w:hAnsi="Times New Roman" w:cs="Times New Roman"/>
                <w:color w:val="000000"/>
                <w:kern w:val="0"/>
                <w:lang w:eastAsia="en-US"/>
              </w:rPr>
              <w:t>378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19CEB"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31.3 giây</w:t>
            </w:r>
          </w:p>
        </w:tc>
      </w:tr>
      <w:tr w:rsidR="00C777E7" w:rsidRPr="00C777E7" w14:paraId="620BEAE8" w14:textId="77777777" w:rsidTr="00BA7B21">
        <w:trPr>
          <w:jc w:val="center"/>
        </w:trPr>
        <w:tc>
          <w:tcPr>
            <w:tcW w:w="3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EF7"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b/>
                <w:bCs/>
                <w:color w:val="000000"/>
                <w:kern w:val="0"/>
                <w:lang w:eastAsia="en-US"/>
              </w:rPr>
              <w:t>CNN</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70FC"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0.907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69C8"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0.285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A0FC7" w14:textId="77777777" w:rsidR="00C777E7" w:rsidRPr="00C777E7" w:rsidRDefault="00C777E7" w:rsidP="00C777E7">
            <w:pPr>
              <w:spacing w:line="240" w:lineRule="auto"/>
              <w:ind w:firstLine="0"/>
              <w:jc w:val="center"/>
              <w:rPr>
                <w:rFonts w:ascii="Times New Roman" w:eastAsia="Times New Roman" w:hAnsi="Times New Roman" w:cs="Times New Roman"/>
                <w:kern w:val="0"/>
                <w:lang w:eastAsia="en-US"/>
              </w:rPr>
            </w:pPr>
            <w:r w:rsidRPr="00C777E7">
              <w:rPr>
                <w:rFonts w:ascii="Times New Roman" w:eastAsia="Times New Roman" w:hAnsi="Times New Roman" w:cs="Times New Roman"/>
                <w:color w:val="000000"/>
                <w:kern w:val="0"/>
                <w:lang w:eastAsia="en-US"/>
              </w:rPr>
              <w:t>580 giây</w:t>
            </w:r>
          </w:p>
        </w:tc>
      </w:tr>
    </w:tbl>
    <w:p w14:paraId="46584779" w14:textId="77777777" w:rsidR="00BD28EC" w:rsidRDefault="00BD28EC" w:rsidP="002245A9">
      <w:pPr>
        <w:ind w:firstLine="0"/>
      </w:pPr>
    </w:p>
    <w:p w14:paraId="34DA1F1A" w14:textId="77777777" w:rsidR="0031610F" w:rsidRDefault="0031610F" w:rsidP="002245A9">
      <w:pPr>
        <w:ind w:firstLine="0"/>
      </w:pPr>
    </w:p>
    <w:p w14:paraId="4085C94E" w14:textId="77777777" w:rsidR="0031610F" w:rsidRDefault="0031610F" w:rsidP="002245A9">
      <w:pPr>
        <w:ind w:firstLine="0"/>
      </w:pPr>
    </w:p>
    <w:p w14:paraId="02DFE26A" w14:textId="77777777" w:rsidR="008155BA" w:rsidRPr="004B1944" w:rsidRDefault="008155BA" w:rsidP="002245A9">
      <w:pPr>
        <w:ind w:firstLine="0"/>
      </w:pPr>
    </w:p>
    <w:bookmarkStart w:id="30" w:name="_Toc135088687" w:displacedByCustomXml="next"/>
    <w:sdt>
      <w:sdtPr>
        <w:rPr>
          <w:rFonts w:asciiTheme="minorHAnsi" w:eastAsiaTheme="minorEastAsia" w:hAnsiTheme="minorHAnsi" w:cstheme="minorBidi"/>
          <w:b w:val="0"/>
          <w:bCs w:val="0"/>
        </w:rPr>
        <w:id w:val="795413646"/>
        <w:docPartObj>
          <w:docPartGallery w:val="Bibliographies"/>
          <w:docPartUnique/>
        </w:docPartObj>
      </w:sdtPr>
      <w:sdtContent>
        <w:p w14:paraId="4B2F36B7" w14:textId="35237663" w:rsidR="00E95E65" w:rsidRDefault="00E95E65">
          <w:pPr>
            <w:pStyle w:val="Heading1"/>
          </w:pPr>
          <w:r>
            <w:t>Tham Khảo</w:t>
          </w:r>
          <w:bookmarkEnd w:id="30"/>
        </w:p>
        <w:sdt>
          <w:sdtPr>
            <w:id w:val="-573587230"/>
            <w:bibliography/>
          </w:sdtPr>
          <w:sdtContent>
            <w:p w14:paraId="458C2880" w14:textId="71476DA6" w:rsidR="008671F5" w:rsidRDefault="00E95E65" w:rsidP="008671F5">
              <w:pPr>
                <w:pStyle w:val="Bibliography"/>
                <w:rPr>
                  <w:noProof/>
                  <w:kern w:val="0"/>
                </w:rPr>
              </w:pPr>
              <w:r>
                <w:fldChar w:fldCharType="begin"/>
              </w:r>
              <w:r>
                <w:instrText xml:space="preserve"> BIBLIOGRAPHY </w:instrText>
              </w:r>
              <w:r>
                <w:fldChar w:fldCharType="separate"/>
              </w:r>
              <w:hyperlink r:id="rId45" w:anchor="-ham-chinh-cho-training-softmax-regression" w:history="1">
                <w:r w:rsidR="009953EB" w:rsidRPr="00335164">
                  <w:rPr>
                    <w:rStyle w:val="Hyperlink"/>
                    <w:noProof/>
                  </w:rPr>
                  <w:t>Tiep Vu Huu</w:t>
                </w:r>
                <w:r w:rsidR="008671F5" w:rsidRPr="00335164">
                  <w:rPr>
                    <w:rStyle w:val="Hyperlink"/>
                    <w:noProof/>
                  </w:rPr>
                  <w:t>, (</w:t>
                </w:r>
                <w:r w:rsidR="00C961AD" w:rsidRPr="00335164">
                  <w:rPr>
                    <w:rStyle w:val="Hyperlink"/>
                    <w:noProof/>
                  </w:rPr>
                  <w:t>Feb 17, 2017</w:t>
                </w:r>
                <w:r w:rsidR="008671F5" w:rsidRPr="00335164">
                  <w:rPr>
                    <w:rStyle w:val="Hyperlink"/>
                    <w:noProof/>
                  </w:rPr>
                  <w:t xml:space="preserve">). </w:t>
                </w:r>
                <w:r w:rsidR="00335164" w:rsidRPr="00335164">
                  <w:rPr>
                    <w:rStyle w:val="Hyperlink"/>
                    <w:noProof/>
                  </w:rPr>
                  <w:t>Softmax Regession</w:t>
                </w:r>
                <w:r w:rsidR="008671F5" w:rsidRPr="00335164">
                  <w:rPr>
                    <w:rStyle w:val="Hyperlink"/>
                    <w:noProof/>
                  </w:rPr>
                  <w:t xml:space="preserve">. </w:t>
                </w:r>
                <w:r w:rsidR="00335164" w:rsidRPr="00335164">
                  <w:rPr>
                    <w:rStyle w:val="Hyperlink"/>
                    <w:i/>
                    <w:iCs/>
                    <w:noProof/>
                  </w:rPr>
                  <w:t>Machine Learning cơ bản</w:t>
                </w:r>
                <w:r w:rsidR="008671F5" w:rsidRPr="00335164">
                  <w:rPr>
                    <w:rStyle w:val="Hyperlink"/>
                    <w:noProof/>
                  </w:rPr>
                  <w:t>.</w:t>
                </w:r>
              </w:hyperlink>
            </w:p>
            <w:p w14:paraId="0DC4FE33" w14:textId="4A58D6EC" w:rsidR="00335164" w:rsidRDefault="00000000" w:rsidP="00335164">
              <w:pPr>
                <w:pStyle w:val="Bibliography"/>
                <w:rPr>
                  <w:noProof/>
                  <w:kern w:val="0"/>
                </w:rPr>
              </w:pPr>
              <w:hyperlink r:id="rId46" w:history="1">
                <w:r w:rsidR="00335164" w:rsidRPr="007923B1">
                  <w:rPr>
                    <w:rStyle w:val="Hyperlink"/>
                    <w:noProof/>
                  </w:rPr>
                  <w:t>Tiep Vu Huu, (</w:t>
                </w:r>
                <w:r w:rsidR="007923B1" w:rsidRPr="007923B1">
                  <w:rPr>
                    <w:rStyle w:val="Hyperlink"/>
                    <w:noProof/>
                  </w:rPr>
                  <w:t>Jan 16</w:t>
                </w:r>
                <w:r w:rsidR="00335164" w:rsidRPr="007923B1">
                  <w:rPr>
                    <w:rStyle w:val="Hyperlink"/>
                    <w:noProof/>
                  </w:rPr>
                  <w:t xml:space="preserve">, 2017). </w:t>
                </w:r>
                <w:r w:rsidR="00B71E17" w:rsidRPr="007923B1">
                  <w:rPr>
                    <w:rStyle w:val="Hyperlink"/>
                    <w:noProof/>
                  </w:rPr>
                  <w:t>Gradient Descent (phần 2/2)</w:t>
                </w:r>
                <w:r w:rsidR="00335164" w:rsidRPr="007923B1">
                  <w:rPr>
                    <w:rStyle w:val="Hyperlink"/>
                    <w:noProof/>
                  </w:rPr>
                  <w:t xml:space="preserve">. </w:t>
                </w:r>
                <w:r w:rsidR="00335164" w:rsidRPr="007923B1">
                  <w:rPr>
                    <w:rStyle w:val="Hyperlink"/>
                    <w:i/>
                    <w:iCs/>
                    <w:noProof/>
                  </w:rPr>
                  <w:t>Machine Learning cơ bản</w:t>
                </w:r>
                <w:r w:rsidR="00335164" w:rsidRPr="007923B1">
                  <w:rPr>
                    <w:rStyle w:val="Hyperlink"/>
                    <w:noProof/>
                  </w:rPr>
                  <w:t>.</w:t>
                </w:r>
              </w:hyperlink>
            </w:p>
            <w:p w14:paraId="7CA9ABD5" w14:textId="3914A704" w:rsidR="00992806" w:rsidRPr="009B215F" w:rsidRDefault="00E95E65" w:rsidP="009B215F">
              <w:pPr>
                <w:ind w:firstLine="0"/>
              </w:pPr>
              <w:r>
                <w:rPr>
                  <w:b/>
                  <w:bCs/>
                  <w:noProof/>
                </w:rPr>
                <w:fldChar w:fldCharType="end"/>
              </w:r>
              <w:hyperlink r:id="rId47" w:history="1">
                <w:r w:rsidR="002A7258" w:rsidRPr="00413E9D">
                  <w:rPr>
                    <w:rStyle w:val="Hyperlink"/>
                    <w:noProof/>
                  </w:rPr>
                  <w:t>Hoang Tan Doan</w:t>
                </w:r>
                <w:r w:rsidR="005E7B95" w:rsidRPr="00413E9D">
                  <w:rPr>
                    <w:rStyle w:val="Hyperlink"/>
                    <w:noProof/>
                  </w:rPr>
                  <w:t>, (</w:t>
                </w:r>
                <w:r w:rsidR="00FB365E" w:rsidRPr="00413E9D">
                  <w:rPr>
                    <w:rStyle w:val="Hyperlink"/>
                    <w:noProof/>
                  </w:rPr>
                  <w:t>Nov 16, 2021</w:t>
                </w:r>
                <w:r w:rsidR="005E7B95" w:rsidRPr="00413E9D">
                  <w:rPr>
                    <w:rStyle w:val="Hyperlink"/>
                    <w:noProof/>
                  </w:rPr>
                  <w:t xml:space="preserve">). </w:t>
                </w:r>
                <w:r w:rsidR="001C57CE" w:rsidRPr="00413E9D">
                  <w:rPr>
                    <w:rStyle w:val="Hyperlink"/>
                    <w:noProof/>
                  </w:rPr>
                  <w:t>Thuật toán Convolutional Neural Network (CNN - Phần 1) – Python. AI Việt Nam</w:t>
                </w:r>
              </w:hyperlink>
              <w:r w:rsidR="000C54F4">
                <w:rPr>
                  <w:noProof/>
                </w:rPr>
                <w:t>.</w:t>
              </w:r>
            </w:p>
          </w:sdtContent>
        </w:sdt>
      </w:sdtContent>
    </w:sdt>
    <w:sectPr w:rsidR="00992806" w:rsidRPr="009B215F" w:rsidSect="00FA004A">
      <w:headerReference w:type="default" r:id="rId48"/>
      <w:footerReference w:type="default" r:id="rId49"/>
      <w:footnotePr>
        <w:pos w:val="beneathText"/>
      </w:foot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54A93" w14:textId="77777777" w:rsidR="000A5966" w:rsidRDefault="000A5966">
      <w:pPr>
        <w:spacing w:line="240" w:lineRule="auto"/>
      </w:pPr>
      <w:r>
        <w:separator/>
      </w:r>
    </w:p>
    <w:p w14:paraId="304AB827" w14:textId="77777777" w:rsidR="000A5966" w:rsidRDefault="000A5966"/>
  </w:endnote>
  <w:endnote w:type="continuationSeparator" w:id="0">
    <w:p w14:paraId="133966BD" w14:textId="77777777" w:rsidR="000A5966" w:rsidRDefault="000A5966">
      <w:pPr>
        <w:spacing w:line="240" w:lineRule="auto"/>
      </w:pPr>
      <w:r>
        <w:continuationSeparator/>
      </w:r>
    </w:p>
    <w:p w14:paraId="1C271DCE" w14:textId="77777777" w:rsidR="000A5966" w:rsidRDefault="000A5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457961"/>
      <w:docPartObj>
        <w:docPartGallery w:val="Page Numbers (Bottom of Page)"/>
        <w:docPartUnique/>
      </w:docPartObj>
    </w:sdtPr>
    <w:sdtEndPr>
      <w:rPr>
        <w:noProof/>
      </w:rPr>
    </w:sdtEndPr>
    <w:sdtContent>
      <w:p w14:paraId="5C45FBDA" w14:textId="510F1194" w:rsidR="00C53DBA" w:rsidRDefault="00000000">
        <w:pPr>
          <w:pStyle w:val="Footer"/>
          <w:jc w:val="right"/>
        </w:pPr>
      </w:p>
    </w:sdtContent>
  </w:sdt>
  <w:p w14:paraId="32F5CEDF" w14:textId="77777777" w:rsidR="00C53DBA" w:rsidRDefault="00C53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32AD" w14:textId="58B997FE" w:rsidR="006B19E6" w:rsidRDefault="006B19E6" w:rsidP="006B19E6">
    <w:pPr>
      <w:pStyle w:val="Footer"/>
      <w:jc w:val="center"/>
    </w:pPr>
    <w:r>
      <w:fldChar w:fldCharType="begin"/>
    </w:r>
    <w:r>
      <w:instrText xml:space="preserve"> DATE \@ "M/d/yyyy" </w:instrText>
    </w:r>
    <w:r>
      <w:fldChar w:fldCharType="separate"/>
    </w:r>
    <w:r w:rsidR="00F61AE4">
      <w:rPr>
        <w:noProof/>
      </w:rPr>
      <w:t>5/16/2023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970688"/>
      <w:docPartObj>
        <w:docPartGallery w:val="Page Numbers (Bottom of Page)"/>
        <w:docPartUnique/>
      </w:docPartObj>
    </w:sdtPr>
    <w:sdtEndPr>
      <w:rPr>
        <w:noProof/>
      </w:rPr>
    </w:sdtEndPr>
    <w:sdtContent>
      <w:p w14:paraId="536FA074" w14:textId="77777777" w:rsidR="004905C6" w:rsidRDefault="004905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6B6CE9" w14:textId="77777777" w:rsidR="004905C6" w:rsidRDefault="004905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563964"/>
      <w:docPartObj>
        <w:docPartGallery w:val="Page Numbers (Bottom of Page)"/>
        <w:docPartUnique/>
      </w:docPartObj>
    </w:sdtPr>
    <w:sdtEndPr>
      <w:rPr>
        <w:noProof/>
      </w:rPr>
    </w:sdtEndPr>
    <w:sdtContent>
      <w:p w14:paraId="04B0FF90" w14:textId="77777777" w:rsidR="00C53DBA" w:rsidRDefault="00C53D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8F86E" w14:textId="77777777" w:rsidR="00C53DBA" w:rsidRDefault="00C5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9F05F" w14:textId="77777777" w:rsidR="000A5966" w:rsidRDefault="000A5966">
      <w:pPr>
        <w:spacing w:line="240" w:lineRule="auto"/>
      </w:pPr>
      <w:r>
        <w:separator/>
      </w:r>
    </w:p>
    <w:p w14:paraId="04975E2F" w14:textId="77777777" w:rsidR="000A5966" w:rsidRDefault="000A5966"/>
  </w:footnote>
  <w:footnote w:type="continuationSeparator" w:id="0">
    <w:p w14:paraId="5A28C4C4" w14:textId="77777777" w:rsidR="000A5966" w:rsidRDefault="000A5966">
      <w:pPr>
        <w:spacing w:line="240" w:lineRule="auto"/>
      </w:pPr>
      <w:r>
        <w:continuationSeparator/>
      </w:r>
    </w:p>
    <w:p w14:paraId="69118BD6" w14:textId="77777777" w:rsidR="000A5966" w:rsidRDefault="000A59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5FE6" w14:textId="740049F9" w:rsidR="00E81978" w:rsidRDefault="00000000">
    <w:pPr>
      <w:pStyle w:val="Header"/>
    </w:pPr>
    <w:sdt>
      <w:sdtPr>
        <w:rPr>
          <w:caps/>
        </w:rPr>
        <w:alias w:val="Running head"/>
        <w:tag w:val=""/>
        <w:id w:val="12739865"/>
        <w:placeholder>
          <w:docPart w:val="CE7CE05D66734295AD6CDCA47B85099A"/>
        </w:placeholder>
        <w:dataBinding w:prefixMappings="xmlns:ns0='http://schemas.microsoft.com/office/2006/coverPageProps' " w:xpath="/ns0:CoverPageProperties[1]/ns0:Abstract[1]" w:storeItemID="{55AF091B-3C7A-41E3-B477-F2FDAA23CFDA}"/>
        <w15:appearance w15:val="hidden"/>
        <w:text/>
      </w:sdtPr>
      <w:sdtContent>
        <w:r w:rsidR="00B74A5D">
          <w:rPr>
            <w:caps/>
          </w:rPr>
          <w:t>HỌC MÁY – CUỐI KÌ: NHẬN DIỆN ẢNH TRANG PHỤC</w:t>
        </w:r>
      </w:sdtContent>
    </w:sdt>
    <w:r w:rsidR="005D3A03">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620C4" w14:textId="7076D5B1" w:rsidR="00E81978" w:rsidRDefault="00000000">
    <w:pPr>
      <w:pStyle w:val="Header"/>
      <w:rPr>
        <w:rStyle w:val="Strong"/>
      </w:rPr>
    </w:pPr>
    <w:sdt>
      <w:sdtPr>
        <w:rPr>
          <w:caps/>
        </w:rPr>
        <w:alias w:val="Running head"/>
        <w:tag w:val=""/>
        <w:id w:val="-696842620"/>
        <w:placeholder>
          <w:docPart w:val="69AC8F88C5DD4A54B863E5788321F27C"/>
        </w:placeholder>
        <w:dataBinding w:prefixMappings="xmlns:ns0='http://schemas.microsoft.com/office/2006/coverPageProps' " w:xpath="/ns0:CoverPageProperties[1]/ns0:Abstract[1]" w:storeItemID="{55AF091B-3C7A-41E3-B477-F2FDAA23CFDA}"/>
        <w15:appearance w15:val="hidden"/>
        <w:text/>
      </w:sdtPr>
      <w:sdtContent>
        <w:r w:rsidR="00B74A5D">
          <w:rPr>
            <w:caps/>
          </w:rPr>
          <w:t>HỌC MÁY</w:t>
        </w:r>
        <w:r w:rsidR="00C9681C">
          <w:rPr>
            <w:caps/>
          </w:rPr>
          <w:t xml:space="preserve"> </w:t>
        </w:r>
        <w:r w:rsidR="00B74A5D">
          <w:rPr>
            <w:caps/>
          </w:rPr>
          <w:t>–</w:t>
        </w:r>
        <w:r w:rsidR="00C9681C">
          <w:rPr>
            <w:caps/>
          </w:rPr>
          <w:t xml:space="preserve"> </w:t>
        </w:r>
        <w:r w:rsidR="00B74A5D">
          <w:rPr>
            <w:caps/>
          </w:rPr>
          <w:t>CUỐI KÌ: NHẬN DIỆN ẢNH TRANG PHỤC</w:t>
        </w:r>
      </w:sdtContent>
    </w:sdt>
    <w:r w:rsidR="00D53077">
      <w:rPr>
        <w:rStyle w:val="Strong"/>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A39EC" w14:textId="02C396AB" w:rsidR="004905C6" w:rsidRDefault="00000000">
    <w:pPr>
      <w:pStyle w:val="Header"/>
    </w:pPr>
    <w:sdt>
      <w:sdtPr>
        <w:rPr>
          <w:rStyle w:val="Strong"/>
        </w:rPr>
        <w:alias w:val="Running head"/>
        <w:tag w:val=""/>
        <w:id w:val="-1062872151"/>
        <w:placeholder>
          <w:docPart w:val="A384108BE40741BFAAC43307611EB3D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905C6">
          <w:rPr>
            <w:rStyle w:val="Strong"/>
          </w:rPr>
          <w:t>HỌC MÁY – CUỐI KÌ: NHẬN DIỆN ẢNH TRANG PHỤC</w:t>
        </w:r>
      </w:sdtContent>
    </w:sdt>
    <w:r w:rsidR="004905C6">
      <w:rPr>
        <w:rStyle w:val="Strong"/>
      </w:rP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CE4B" w14:textId="47E2E926" w:rsidR="00EF7275" w:rsidRDefault="00000000">
    <w:pPr>
      <w:pStyle w:val="Header"/>
    </w:pPr>
    <w:sdt>
      <w:sdtPr>
        <w:rPr>
          <w:rStyle w:val="Strong"/>
        </w:rPr>
        <w:alias w:val="Running head"/>
        <w:tag w:val=""/>
        <w:id w:val="-1002195776"/>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B74A5D">
          <w:rPr>
            <w:rStyle w:val="Strong"/>
          </w:rPr>
          <w:t>HỌC MÁY – CUỐI KÌ: NHẬN DIỆN ẢNH TRANG PHỤC</w:t>
        </w:r>
      </w:sdtContent>
    </w:sdt>
    <w:r w:rsidR="00EF7275">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C550E4"/>
    <w:multiLevelType w:val="hybridMultilevel"/>
    <w:tmpl w:val="02803AC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1722D9"/>
    <w:multiLevelType w:val="multilevel"/>
    <w:tmpl w:val="327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A7967"/>
    <w:multiLevelType w:val="multilevel"/>
    <w:tmpl w:val="71F67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943BE6"/>
    <w:multiLevelType w:val="hybridMultilevel"/>
    <w:tmpl w:val="877A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591D92"/>
    <w:multiLevelType w:val="hybridMultilevel"/>
    <w:tmpl w:val="498A9816"/>
    <w:lvl w:ilvl="0" w:tplc="104E080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AB5169"/>
    <w:multiLevelType w:val="hybridMultilevel"/>
    <w:tmpl w:val="9E9C41C4"/>
    <w:lvl w:ilvl="0" w:tplc="568CB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5E44671"/>
    <w:multiLevelType w:val="multilevel"/>
    <w:tmpl w:val="42A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A6B06"/>
    <w:multiLevelType w:val="multilevel"/>
    <w:tmpl w:val="4384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B54E5"/>
    <w:multiLevelType w:val="hybridMultilevel"/>
    <w:tmpl w:val="8226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C80F05"/>
    <w:multiLevelType w:val="hybridMultilevel"/>
    <w:tmpl w:val="728622FA"/>
    <w:lvl w:ilvl="0" w:tplc="467C9A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FB2D1F"/>
    <w:multiLevelType w:val="hybridMultilevel"/>
    <w:tmpl w:val="80408F94"/>
    <w:lvl w:ilvl="0" w:tplc="A10847D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D925C83"/>
    <w:multiLevelType w:val="multilevel"/>
    <w:tmpl w:val="1D3868A8"/>
    <w:lvl w:ilvl="0">
      <w:start w:val="2"/>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43F30D74"/>
    <w:multiLevelType w:val="multilevel"/>
    <w:tmpl w:val="B4FCD0F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4457731D"/>
    <w:multiLevelType w:val="multilevel"/>
    <w:tmpl w:val="B4FCD0F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45CC701A"/>
    <w:multiLevelType w:val="multilevel"/>
    <w:tmpl w:val="CDC0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80455"/>
    <w:multiLevelType w:val="multilevel"/>
    <w:tmpl w:val="CFA6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21B42"/>
    <w:multiLevelType w:val="multilevel"/>
    <w:tmpl w:val="AD3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386F10"/>
    <w:multiLevelType w:val="multilevel"/>
    <w:tmpl w:val="F9FE1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5601F"/>
    <w:multiLevelType w:val="hybridMultilevel"/>
    <w:tmpl w:val="4358DF38"/>
    <w:lvl w:ilvl="0" w:tplc="34ACF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D97352"/>
    <w:multiLevelType w:val="hybridMultilevel"/>
    <w:tmpl w:val="DF40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D4005B"/>
    <w:multiLevelType w:val="hybridMultilevel"/>
    <w:tmpl w:val="E5DEF3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9773CA"/>
    <w:multiLevelType w:val="hybridMultilevel"/>
    <w:tmpl w:val="D29A1D5A"/>
    <w:lvl w:ilvl="0" w:tplc="0409000F">
      <w:start w:val="1"/>
      <w:numFmt w:val="decimal"/>
      <w:lvlText w:val="%1."/>
      <w:lvlJc w:val="left"/>
      <w:pPr>
        <w:ind w:left="720" w:hanging="360"/>
      </w:pPr>
      <w:rPr>
        <w:rFonts w:hint="default"/>
      </w:rPr>
    </w:lvl>
    <w:lvl w:ilvl="1" w:tplc="30129B16">
      <w:start w:val="1"/>
      <w:numFmt w:val="decimal"/>
      <w:lvlText w:val="%2."/>
      <w:lvlJc w:val="left"/>
      <w:pPr>
        <w:ind w:left="1440" w:hanging="360"/>
      </w:pPr>
      <w:rPr>
        <w:rFonts w:asciiTheme="minorHAnsi" w:eastAsia="Times New Roman" w:hAnsiTheme="minorHAnsi" w:cstheme="minorHAns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6A5A9A"/>
    <w:multiLevelType w:val="hybridMultilevel"/>
    <w:tmpl w:val="E5DEF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692678"/>
    <w:multiLevelType w:val="multilevel"/>
    <w:tmpl w:val="288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1848F0"/>
    <w:multiLevelType w:val="hybridMultilevel"/>
    <w:tmpl w:val="B56C7366"/>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CD0F62"/>
    <w:multiLevelType w:val="multilevel"/>
    <w:tmpl w:val="8532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A1F4E"/>
    <w:multiLevelType w:val="hybridMultilevel"/>
    <w:tmpl w:val="4BC63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114A31"/>
    <w:multiLevelType w:val="multilevel"/>
    <w:tmpl w:val="B4FCD0F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68750FC0"/>
    <w:multiLevelType w:val="hybridMultilevel"/>
    <w:tmpl w:val="64102EFA"/>
    <w:lvl w:ilvl="0" w:tplc="54048A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00002"/>
    <w:multiLevelType w:val="multilevel"/>
    <w:tmpl w:val="B4FCD0F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6BB606C9"/>
    <w:multiLevelType w:val="hybridMultilevel"/>
    <w:tmpl w:val="45262A34"/>
    <w:lvl w:ilvl="0" w:tplc="027CC6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8AF206A"/>
    <w:multiLevelType w:val="hybridMultilevel"/>
    <w:tmpl w:val="87682318"/>
    <w:lvl w:ilvl="0" w:tplc="43744B0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322499"/>
    <w:multiLevelType w:val="multilevel"/>
    <w:tmpl w:val="676C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3142FB"/>
    <w:multiLevelType w:val="multilevel"/>
    <w:tmpl w:val="B4FCD0F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7F496F2D"/>
    <w:multiLevelType w:val="multilevel"/>
    <w:tmpl w:val="AF92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529687">
    <w:abstractNumId w:val="9"/>
  </w:num>
  <w:num w:numId="2" w16cid:durableId="835922553">
    <w:abstractNumId w:val="7"/>
  </w:num>
  <w:num w:numId="3" w16cid:durableId="492647722">
    <w:abstractNumId w:val="6"/>
  </w:num>
  <w:num w:numId="4" w16cid:durableId="1411198319">
    <w:abstractNumId w:val="5"/>
  </w:num>
  <w:num w:numId="5" w16cid:durableId="637104487">
    <w:abstractNumId w:val="4"/>
  </w:num>
  <w:num w:numId="6" w16cid:durableId="1756584684">
    <w:abstractNumId w:val="8"/>
  </w:num>
  <w:num w:numId="7" w16cid:durableId="561984050">
    <w:abstractNumId w:val="3"/>
  </w:num>
  <w:num w:numId="8" w16cid:durableId="902183732">
    <w:abstractNumId w:val="2"/>
  </w:num>
  <w:num w:numId="9" w16cid:durableId="1295870105">
    <w:abstractNumId w:val="1"/>
  </w:num>
  <w:num w:numId="10" w16cid:durableId="491603997">
    <w:abstractNumId w:val="0"/>
  </w:num>
  <w:num w:numId="11" w16cid:durableId="991569381">
    <w:abstractNumId w:val="11"/>
  </w:num>
  <w:num w:numId="12" w16cid:durableId="2107770653">
    <w:abstractNumId w:val="27"/>
  </w:num>
  <w:num w:numId="13" w16cid:durableId="2106680673">
    <w:abstractNumId w:val="27"/>
  </w:num>
  <w:num w:numId="14" w16cid:durableId="631986323">
    <w:abstractNumId w:val="25"/>
  </w:num>
  <w:num w:numId="15" w16cid:durableId="1258055810">
    <w:abstractNumId w:val="33"/>
  </w:num>
  <w:num w:numId="16" w16cid:durableId="513037374">
    <w:abstractNumId w:val="42"/>
  </w:num>
  <w:num w:numId="17" w16cid:durableId="71121163">
    <w:abstractNumId w:val="26"/>
  </w:num>
  <w:num w:numId="18" w16cid:durableId="368068370">
    <w:abstractNumId w:val="17"/>
  </w:num>
  <w:num w:numId="19" w16cid:durableId="779223880">
    <w:abstractNumId w:val="24"/>
  </w:num>
  <w:num w:numId="20" w16cid:durableId="314140076">
    <w:abstractNumId w:val="24"/>
  </w:num>
  <w:num w:numId="21" w16cid:durableId="314140076">
    <w:abstractNumId w:val="24"/>
  </w:num>
  <w:num w:numId="22" w16cid:durableId="314140076">
    <w:abstractNumId w:val="24"/>
  </w:num>
  <w:num w:numId="23" w16cid:durableId="314140076">
    <w:abstractNumId w:val="24"/>
  </w:num>
  <w:num w:numId="24" w16cid:durableId="1461145652">
    <w:abstractNumId w:val="16"/>
  </w:num>
  <w:num w:numId="25" w16cid:durableId="792946466">
    <w:abstractNumId w:val="35"/>
  </w:num>
  <w:num w:numId="26" w16cid:durableId="733166069">
    <w:abstractNumId w:val="44"/>
  </w:num>
  <w:num w:numId="27" w16cid:durableId="1749157808">
    <w:abstractNumId w:val="38"/>
  </w:num>
  <w:num w:numId="28" w16cid:durableId="1463501237">
    <w:abstractNumId w:val="31"/>
  </w:num>
  <w:num w:numId="29" w16cid:durableId="2111508547">
    <w:abstractNumId w:val="28"/>
  </w:num>
  <w:num w:numId="30" w16cid:durableId="614992347">
    <w:abstractNumId w:val="18"/>
  </w:num>
  <w:num w:numId="31" w16cid:durableId="1951468203">
    <w:abstractNumId w:val="40"/>
  </w:num>
  <w:num w:numId="32" w16cid:durableId="1088231118">
    <w:abstractNumId w:val="41"/>
  </w:num>
  <w:num w:numId="33" w16cid:durableId="75327198">
    <w:abstractNumId w:val="19"/>
  </w:num>
  <w:num w:numId="34" w16cid:durableId="395396964">
    <w:abstractNumId w:val="14"/>
  </w:num>
  <w:num w:numId="35" w16cid:durableId="828401681">
    <w:abstractNumId w:val="15"/>
  </w:num>
  <w:num w:numId="36" w16cid:durableId="1641500462">
    <w:abstractNumId w:val="29"/>
  </w:num>
  <w:num w:numId="37" w16cid:durableId="607934597">
    <w:abstractNumId w:val="12"/>
  </w:num>
  <w:num w:numId="38" w16cid:durableId="453669691">
    <w:abstractNumId w:val="43"/>
  </w:num>
  <w:num w:numId="39" w16cid:durableId="1484740528">
    <w:abstractNumId w:val="22"/>
  </w:num>
  <w:num w:numId="40" w16cid:durableId="2121145492">
    <w:abstractNumId w:val="37"/>
  </w:num>
  <w:num w:numId="41" w16cid:durableId="1755398468">
    <w:abstractNumId w:val="39"/>
  </w:num>
  <w:num w:numId="42" w16cid:durableId="1624574940">
    <w:abstractNumId w:val="23"/>
  </w:num>
  <w:num w:numId="43" w16cid:durableId="243225431">
    <w:abstractNumId w:val="32"/>
  </w:num>
  <w:num w:numId="44" w16cid:durableId="1665015669">
    <w:abstractNumId w:val="21"/>
  </w:num>
  <w:num w:numId="45" w16cid:durableId="1080442527">
    <w:abstractNumId w:val="30"/>
  </w:num>
  <w:num w:numId="46" w16cid:durableId="802581718">
    <w:abstractNumId w:val="20"/>
  </w:num>
  <w:num w:numId="47" w16cid:durableId="1652908652">
    <w:abstractNumId w:val="10"/>
  </w:num>
  <w:num w:numId="48" w16cid:durableId="1072042567">
    <w:abstractNumId w:val="34"/>
  </w:num>
  <w:num w:numId="49" w16cid:durableId="301155919">
    <w:abstractNumId w:val="13"/>
  </w:num>
  <w:num w:numId="50" w16cid:durableId="749087468">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32"/>
    <w:rsid w:val="00001BA9"/>
    <w:rsid w:val="00001D26"/>
    <w:rsid w:val="00004FC9"/>
    <w:rsid w:val="00007C62"/>
    <w:rsid w:val="000111E3"/>
    <w:rsid w:val="00012A08"/>
    <w:rsid w:val="00012BD4"/>
    <w:rsid w:val="000137AF"/>
    <w:rsid w:val="00015334"/>
    <w:rsid w:val="00016FD1"/>
    <w:rsid w:val="00021297"/>
    <w:rsid w:val="0002203A"/>
    <w:rsid w:val="00024821"/>
    <w:rsid w:val="00025230"/>
    <w:rsid w:val="000261E8"/>
    <w:rsid w:val="0003369A"/>
    <w:rsid w:val="000342EF"/>
    <w:rsid w:val="00035120"/>
    <w:rsid w:val="000512B4"/>
    <w:rsid w:val="00061014"/>
    <w:rsid w:val="000631E3"/>
    <w:rsid w:val="00066353"/>
    <w:rsid w:val="00072F32"/>
    <w:rsid w:val="00073663"/>
    <w:rsid w:val="00073A0C"/>
    <w:rsid w:val="00084DC7"/>
    <w:rsid w:val="00091A53"/>
    <w:rsid w:val="000A17A6"/>
    <w:rsid w:val="000A5966"/>
    <w:rsid w:val="000B0918"/>
    <w:rsid w:val="000B4B25"/>
    <w:rsid w:val="000B6087"/>
    <w:rsid w:val="000B799D"/>
    <w:rsid w:val="000B7C5E"/>
    <w:rsid w:val="000C1D1E"/>
    <w:rsid w:val="000C3881"/>
    <w:rsid w:val="000C54F4"/>
    <w:rsid w:val="000C7DC3"/>
    <w:rsid w:val="000D1847"/>
    <w:rsid w:val="000D3F41"/>
    <w:rsid w:val="000D68AF"/>
    <w:rsid w:val="000E0042"/>
    <w:rsid w:val="000F6AF8"/>
    <w:rsid w:val="001015B2"/>
    <w:rsid w:val="00102222"/>
    <w:rsid w:val="001029B3"/>
    <w:rsid w:val="00102ABD"/>
    <w:rsid w:val="00103B15"/>
    <w:rsid w:val="00103DC9"/>
    <w:rsid w:val="00113C4F"/>
    <w:rsid w:val="00114284"/>
    <w:rsid w:val="0012294F"/>
    <w:rsid w:val="00127A4A"/>
    <w:rsid w:val="00133765"/>
    <w:rsid w:val="00135A26"/>
    <w:rsid w:val="00143B14"/>
    <w:rsid w:val="00145942"/>
    <w:rsid w:val="00145FC4"/>
    <w:rsid w:val="00154473"/>
    <w:rsid w:val="001556E4"/>
    <w:rsid w:val="00155A5B"/>
    <w:rsid w:val="00156F83"/>
    <w:rsid w:val="00162E37"/>
    <w:rsid w:val="00164D8C"/>
    <w:rsid w:val="00165945"/>
    <w:rsid w:val="00170C88"/>
    <w:rsid w:val="00170E79"/>
    <w:rsid w:val="0017122E"/>
    <w:rsid w:val="001759F6"/>
    <w:rsid w:val="001772DC"/>
    <w:rsid w:val="00182C63"/>
    <w:rsid w:val="00191077"/>
    <w:rsid w:val="0019198A"/>
    <w:rsid w:val="00194DBD"/>
    <w:rsid w:val="00196231"/>
    <w:rsid w:val="00197DDF"/>
    <w:rsid w:val="001A4A6A"/>
    <w:rsid w:val="001A6E2A"/>
    <w:rsid w:val="001B533B"/>
    <w:rsid w:val="001B5AAB"/>
    <w:rsid w:val="001B5DC0"/>
    <w:rsid w:val="001C17CC"/>
    <w:rsid w:val="001C1A58"/>
    <w:rsid w:val="001C2C0F"/>
    <w:rsid w:val="001C44DB"/>
    <w:rsid w:val="001C5758"/>
    <w:rsid w:val="001C57CE"/>
    <w:rsid w:val="001C75CA"/>
    <w:rsid w:val="001D00C2"/>
    <w:rsid w:val="001D5DDA"/>
    <w:rsid w:val="001E06E7"/>
    <w:rsid w:val="001E26B5"/>
    <w:rsid w:val="001F359C"/>
    <w:rsid w:val="001F4B98"/>
    <w:rsid w:val="001F735D"/>
    <w:rsid w:val="0020212C"/>
    <w:rsid w:val="00210E82"/>
    <w:rsid w:val="00210FC6"/>
    <w:rsid w:val="0021131E"/>
    <w:rsid w:val="00211BE2"/>
    <w:rsid w:val="002157F8"/>
    <w:rsid w:val="00216D12"/>
    <w:rsid w:val="0021740B"/>
    <w:rsid w:val="002245A9"/>
    <w:rsid w:val="00225C45"/>
    <w:rsid w:val="00227854"/>
    <w:rsid w:val="002313A2"/>
    <w:rsid w:val="00241D3D"/>
    <w:rsid w:val="00241FA3"/>
    <w:rsid w:val="002439E0"/>
    <w:rsid w:val="002515FE"/>
    <w:rsid w:val="00252729"/>
    <w:rsid w:val="0025338C"/>
    <w:rsid w:val="0025343A"/>
    <w:rsid w:val="0025680C"/>
    <w:rsid w:val="00261236"/>
    <w:rsid w:val="0026416F"/>
    <w:rsid w:val="002718FF"/>
    <w:rsid w:val="00273C41"/>
    <w:rsid w:val="00275E83"/>
    <w:rsid w:val="00276332"/>
    <w:rsid w:val="00280797"/>
    <w:rsid w:val="00284C7C"/>
    <w:rsid w:val="00286394"/>
    <w:rsid w:val="00287CDA"/>
    <w:rsid w:val="00291201"/>
    <w:rsid w:val="00293EF6"/>
    <w:rsid w:val="0029685F"/>
    <w:rsid w:val="002A14D0"/>
    <w:rsid w:val="002A4121"/>
    <w:rsid w:val="002A7258"/>
    <w:rsid w:val="002B128F"/>
    <w:rsid w:val="002B4607"/>
    <w:rsid w:val="002B50FB"/>
    <w:rsid w:val="002C0B30"/>
    <w:rsid w:val="002C2E81"/>
    <w:rsid w:val="002C55EC"/>
    <w:rsid w:val="002D1245"/>
    <w:rsid w:val="002D4717"/>
    <w:rsid w:val="002D6BCC"/>
    <w:rsid w:val="002D7B9D"/>
    <w:rsid w:val="002E0262"/>
    <w:rsid w:val="002E157C"/>
    <w:rsid w:val="002E1849"/>
    <w:rsid w:val="002E2308"/>
    <w:rsid w:val="002E34F4"/>
    <w:rsid w:val="002E4C84"/>
    <w:rsid w:val="002E52BC"/>
    <w:rsid w:val="002E700F"/>
    <w:rsid w:val="002E7A7C"/>
    <w:rsid w:val="002F1583"/>
    <w:rsid w:val="002F25F3"/>
    <w:rsid w:val="002F3D61"/>
    <w:rsid w:val="002F6A65"/>
    <w:rsid w:val="002F7276"/>
    <w:rsid w:val="00301A2A"/>
    <w:rsid w:val="00310212"/>
    <w:rsid w:val="00314983"/>
    <w:rsid w:val="0031610F"/>
    <w:rsid w:val="00320621"/>
    <w:rsid w:val="003222A7"/>
    <w:rsid w:val="00323CA3"/>
    <w:rsid w:val="003323A1"/>
    <w:rsid w:val="00332A41"/>
    <w:rsid w:val="0033506F"/>
    <w:rsid w:val="00335164"/>
    <w:rsid w:val="00335CD3"/>
    <w:rsid w:val="00340183"/>
    <w:rsid w:val="00341DD1"/>
    <w:rsid w:val="0034334D"/>
    <w:rsid w:val="003513E7"/>
    <w:rsid w:val="00352568"/>
    <w:rsid w:val="00352656"/>
    <w:rsid w:val="00355AEB"/>
    <w:rsid w:val="00355DCA"/>
    <w:rsid w:val="00355F5C"/>
    <w:rsid w:val="00366566"/>
    <w:rsid w:val="00371FFB"/>
    <w:rsid w:val="00376C86"/>
    <w:rsid w:val="00383FAC"/>
    <w:rsid w:val="00386473"/>
    <w:rsid w:val="003950D1"/>
    <w:rsid w:val="003A6AE7"/>
    <w:rsid w:val="003B2451"/>
    <w:rsid w:val="003B29AF"/>
    <w:rsid w:val="003B4716"/>
    <w:rsid w:val="003B47B7"/>
    <w:rsid w:val="003B6F3B"/>
    <w:rsid w:val="003C098F"/>
    <w:rsid w:val="003C6542"/>
    <w:rsid w:val="003C739F"/>
    <w:rsid w:val="003D2CE6"/>
    <w:rsid w:val="003D5314"/>
    <w:rsid w:val="003D5829"/>
    <w:rsid w:val="003D668D"/>
    <w:rsid w:val="003D729B"/>
    <w:rsid w:val="003D73CC"/>
    <w:rsid w:val="003E159D"/>
    <w:rsid w:val="003F2645"/>
    <w:rsid w:val="003F7C98"/>
    <w:rsid w:val="004072D9"/>
    <w:rsid w:val="00411604"/>
    <w:rsid w:val="00411775"/>
    <w:rsid w:val="00411DAC"/>
    <w:rsid w:val="00413E9D"/>
    <w:rsid w:val="004143AF"/>
    <w:rsid w:val="00417302"/>
    <w:rsid w:val="0042045E"/>
    <w:rsid w:val="004234CF"/>
    <w:rsid w:val="004245EE"/>
    <w:rsid w:val="00432AB6"/>
    <w:rsid w:val="0043628C"/>
    <w:rsid w:val="00441B87"/>
    <w:rsid w:val="00452B9E"/>
    <w:rsid w:val="004545E4"/>
    <w:rsid w:val="004577FC"/>
    <w:rsid w:val="00463AB1"/>
    <w:rsid w:val="00463DAA"/>
    <w:rsid w:val="00474755"/>
    <w:rsid w:val="00481A9C"/>
    <w:rsid w:val="004857E2"/>
    <w:rsid w:val="00485995"/>
    <w:rsid w:val="004905C6"/>
    <w:rsid w:val="0049472A"/>
    <w:rsid w:val="00496D0D"/>
    <w:rsid w:val="004A2502"/>
    <w:rsid w:val="004A53DB"/>
    <w:rsid w:val="004A78EC"/>
    <w:rsid w:val="004B1944"/>
    <w:rsid w:val="004B1E80"/>
    <w:rsid w:val="004B77FF"/>
    <w:rsid w:val="004B789F"/>
    <w:rsid w:val="004B7B6F"/>
    <w:rsid w:val="004C0D00"/>
    <w:rsid w:val="004C1130"/>
    <w:rsid w:val="004C2DFC"/>
    <w:rsid w:val="004C3A36"/>
    <w:rsid w:val="004D077F"/>
    <w:rsid w:val="004D3619"/>
    <w:rsid w:val="004E01BF"/>
    <w:rsid w:val="004E5E36"/>
    <w:rsid w:val="004F2FFD"/>
    <w:rsid w:val="004F4C38"/>
    <w:rsid w:val="004F50C5"/>
    <w:rsid w:val="004F7D0F"/>
    <w:rsid w:val="00501936"/>
    <w:rsid w:val="00502134"/>
    <w:rsid w:val="0050287C"/>
    <w:rsid w:val="005035C5"/>
    <w:rsid w:val="005035EC"/>
    <w:rsid w:val="00504DED"/>
    <w:rsid w:val="0050761F"/>
    <w:rsid w:val="00507C3D"/>
    <w:rsid w:val="00510DE4"/>
    <w:rsid w:val="00515CCC"/>
    <w:rsid w:val="00516D94"/>
    <w:rsid w:val="00517F01"/>
    <w:rsid w:val="0052230C"/>
    <w:rsid w:val="00523988"/>
    <w:rsid w:val="00524738"/>
    <w:rsid w:val="00524875"/>
    <w:rsid w:val="0052628A"/>
    <w:rsid w:val="00526F82"/>
    <w:rsid w:val="00531811"/>
    <w:rsid w:val="00534F13"/>
    <w:rsid w:val="00535B04"/>
    <w:rsid w:val="0053755B"/>
    <w:rsid w:val="00537AED"/>
    <w:rsid w:val="0054396F"/>
    <w:rsid w:val="0054739F"/>
    <w:rsid w:val="00550F07"/>
    <w:rsid w:val="00551A02"/>
    <w:rsid w:val="005534FA"/>
    <w:rsid w:val="005575BA"/>
    <w:rsid w:val="0056131E"/>
    <w:rsid w:val="005624E6"/>
    <w:rsid w:val="005644C2"/>
    <w:rsid w:val="00567300"/>
    <w:rsid w:val="00570D25"/>
    <w:rsid w:val="00574643"/>
    <w:rsid w:val="005754B0"/>
    <w:rsid w:val="005805FB"/>
    <w:rsid w:val="005814B9"/>
    <w:rsid w:val="0058289E"/>
    <w:rsid w:val="005928EE"/>
    <w:rsid w:val="005A0AED"/>
    <w:rsid w:val="005A4E42"/>
    <w:rsid w:val="005A7667"/>
    <w:rsid w:val="005B03BD"/>
    <w:rsid w:val="005B3937"/>
    <w:rsid w:val="005B6381"/>
    <w:rsid w:val="005C0207"/>
    <w:rsid w:val="005C12FC"/>
    <w:rsid w:val="005C156C"/>
    <w:rsid w:val="005C7BCD"/>
    <w:rsid w:val="005D0268"/>
    <w:rsid w:val="005D3A03"/>
    <w:rsid w:val="005D49A7"/>
    <w:rsid w:val="005D61E5"/>
    <w:rsid w:val="005D7087"/>
    <w:rsid w:val="005E1771"/>
    <w:rsid w:val="005E208E"/>
    <w:rsid w:val="005E2FC4"/>
    <w:rsid w:val="005E637E"/>
    <w:rsid w:val="005E64C9"/>
    <w:rsid w:val="005E6999"/>
    <w:rsid w:val="005E7B95"/>
    <w:rsid w:val="005F03B1"/>
    <w:rsid w:val="00602F4A"/>
    <w:rsid w:val="00607984"/>
    <w:rsid w:val="0061398A"/>
    <w:rsid w:val="00614AB3"/>
    <w:rsid w:val="00621660"/>
    <w:rsid w:val="00632DA0"/>
    <w:rsid w:val="00640FD0"/>
    <w:rsid w:val="00641586"/>
    <w:rsid w:val="00652B52"/>
    <w:rsid w:val="006550DD"/>
    <w:rsid w:val="00655A52"/>
    <w:rsid w:val="0066012F"/>
    <w:rsid w:val="006604FE"/>
    <w:rsid w:val="00662420"/>
    <w:rsid w:val="0066263D"/>
    <w:rsid w:val="00664022"/>
    <w:rsid w:val="006668F0"/>
    <w:rsid w:val="00666CC0"/>
    <w:rsid w:val="00670AA6"/>
    <w:rsid w:val="006721A5"/>
    <w:rsid w:val="00676A74"/>
    <w:rsid w:val="00677817"/>
    <w:rsid w:val="006779DA"/>
    <w:rsid w:val="00680FA9"/>
    <w:rsid w:val="00681C85"/>
    <w:rsid w:val="0068348D"/>
    <w:rsid w:val="00683D92"/>
    <w:rsid w:val="006852A5"/>
    <w:rsid w:val="006928C3"/>
    <w:rsid w:val="006932D2"/>
    <w:rsid w:val="0069466F"/>
    <w:rsid w:val="00694DCB"/>
    <w:rsid w:val="0069746D"/>
    <w:rsid w:val="006A155A"/>
    <w:rsid w:val="006B1801"/>
    <w:rsid w:val="006B19E6"/>
    <w:rsid w:val="006B30E5"/>
    <w:rsid w:val="006C30A6"/>
    <w:rsid w:val="006C6FFF"/>
    <w:rsid w:val="006D0E51"/>
    <w:rsid w:val="006D4AB1"/>
    <w:rsid w:val="006D561B"/>
    <w:rsid w:val="006D5790"/>
    <w:rsid w:val="006D5904"/>
    <w:rsid w:val="006D5AE2"/>
    <w:rsid w:val="006E1591"/>
    <w:rsid w:val="006E4521"/>
    <w:rsid w:val="006E639E"/>
    <w:rsid w:val="006E73A2"/>
    <w:rsid w:val="006E7CF2"/>
    <w:rsid w:val="006F2D30"/>
    <w:rsid w:val="006F3160"/>
    <w:rsid w:val="006F60E2"/>
    <w:rsid w:val="00701268"/>
    <w:rsid w:val="00706F37"/>
    <w:rsid w:val="00710FAC"/>
    <w:rsid w:val="007161E4"/>
    <w:rsid w:val="00716C47"/>
    <w:rsid w:val="007174AC"/>
    <w:rsid w:val="007213C8"/>
    <w:rsid w:val="00723FBF"/>
    <w:rsid w:val="0073516D"/>
    <w:rsid w:val="0074131B"/>
    <w:rsid w:val="00744622"/>
    <w:rsid w:val="007458BF"/>
    <w:rsid w:val="00745BFF"/>
    <w:rsid w:val="007472A7"/>
    <w:rsid w:val="00750D4A"/>
    <w:rsid w:val="00751DB5"/>
    <w:rsid w:val="00751F68"/>
    <w:rsid w:val="00752D5A"/>
    <w:rsid w:val="0075323E"/>
    <w:rsid w:val="007638F7"/>
    <w:rsid w:val="00764D80"/>
    <w:rsid w:val="00780BA0"/>
    <w:rsid w:val="00784FB8"/>
    <w:rsid w:val="00786D26"/>
    <w:rsid w:val="00787389"/>
    <w:rsid w:val="00787D71"/>
    <w:rsid w:val="007923B1"/>
    <w:rsid w:val="007933D5"/>
    <w:rsid w:val="00793615"/>
    <w:rsid w:val="007941DC"/>
    <w:rsid w:val="00794629"/>
    <w:rsid w:val="0079592E"/>
    <w:rsid w:val="00797F0D"/>
    <w:rsid w:val="007A47B0"/>
    <w:rsid w:val="007A51B3"/>
    <w:rsid w:val="007A6545"/>
    <w:rsid w:val="007A6814"/>
    <w:rsid w:val="007B0955"/>
    <w:rsid w:val="007B0E4C"/>
    <w:rsid w:val="007B1895"/>
    <w:rsid w:val="007B4592"/>
    <w:rsid w:val="007B685E"/>
    <w:rsid w:val="007B7717"/>
    <w:rsid w:val="007C0518"/>
    <w:rsid w:val="007C1138"/>
    <w:rsid w:val="007C152C"/>
    <w:rsid w:val="007C3E12"/>
    <w:rsid w:val="007C42A8"/>
    <w:rsid w:val="007C56FC"/>
    <w:rsid w:val="007D4523"/>
    <w:rsid w:val="007D4A2B"/>
    <w:rsid w:val="007D4BC1"/>
    <w:rsid w:val="007D5F11"/>
    <w:rsid w:val="007D6FAD"/>
    <w:rsid w:val="007E180B"/>
    <w:rsid w:val="007E1832"/>
    <w:rsid w:val="007E2501"/>
    <w:rsid w:val="007E7277"/>
    <w:rsid w:val="007E7A6F"/>
    <w:rsid w:val="007F61CF"/>
    <w:rsid w:val="007F7EE7"/>
    <w:rsid w:val="008002C0"/>
    <w:rsid w:val="00802184"/>
    <w:rsid w:val="00804219"/>
    <w:rsid w:val="008062AE"/>
    <w:rsid w:val="00806B83"/>
    <w:rsid w:val="0081162B"/>
    <w:rsid w:val="00812F4E"/>
    <w:rsid w:val="008155BA"/>
    <w:rsid w:val="00821630"/>
    <w:rsid w:val="0082782E"/>
    <w:rsid w:val="008300C1"/>
    <w:rsid w:val="0083221C"/>
    <w:rsid w:val="00832712"/>
    <w:rsid w:val="00852E60"/>
    <w:rsid w:val="00853E8F"/>
    <w:rsid w:val="00857225"/>
    <w:rsid w:val="008671F5"/>
    <w:rsid w:val="00873A10"/>
    <w:rsid w:val="00875113"/>
    <w:rsid w:val="0088175D"/>
    <w:rsid w:val="00886AB0"/>
    <w:rsid w:val="00894224"/>
    <w:rsid w:val="00895298"/>
    <w:rsid w:val="008A72E0"/>
    <w:rsid w:val="008B5E59"/>
    <w:rsid w:val="008C3645"/>
    <w:rsid w:val="008C5323"/>
    <w:rsid w:val="008C600E"/>
    <w:rsid w:val="008C763C"/>
    <w:rsid w:val="008D0D97"/>
    <w:rsid w:val="008E2796"/>
    <w:rsid w:val="008F012B"/>
    <w:rsid w:val="008F6625"/>
    <w:rsid w:val="008F7418"/>
    <w:rsid w:val="00900B8F"/>
    <w:rsid w:val="0090128B"/>
    <w:rsid w:val="00901D65"/>
    <w:rsid w:val="00902E9F"/>
    <w:rsid w:val="009114A1"/>
    <w:rsid w:val="009117B2"/>
    <w:rsid w:val="00916721"/>
    <w:rsid w:val="00924745"/>
    <w:rsid w:val="00932DA4"/>
    <w:rsid w:val="009360A7"/>
    <w:rsid w:val="00936E00"/>
    <w:rsid w:val="00945326"/>
    <w:rsid w:val="00945C6A"/>
    <w:rsid w:val="00946498"/>
    <w:rsid w:val="00946951"/>
    <w:rsid w:val="009551F3"/>
    <w:rsid w:val="009557B0"/>
    <w:rsid w:val="0095751D"/>
    <w:rsid w:val="00960ADA"/>
    <w:rsid w:val="009648BE"/>
    <w:rsid w:val="009655EB"/>
    <w:rsid w:val="0097086A"/>
    <w:rsid w:val="00970FFC"/>
    <w:rsid w:val="00971193"/>
    <w:rsid w:val="00971919"/>
    <w:rsid w:val="00976D44"/>
    <w:rsid w:val="00985702"/>
    <w:rsid w:val="00985CEC"/>
    <w:rsid w:val="00992806"/>
    <w:rsid w:val="00995081"/>
    <w:rsid w:val="009953EB"/>
    <w:rsid w:val="009A12CF"/>
    <w:rsid w:val="009A13E5"/>
    <w:rsid w:val="009A2D6D"/>
    <w:rsid w:val="009A6A3B"/>
    <w:rsid w:val="009B1B21"/>
    <w:rsid w:val="009B215F"/>
    <w:rsid w:val="009B48A7"/>
    <w:rsid w:val="009B711F"/>
    <w:rsid w:val="009C0F18"/>
    <w:rsid w:val="009C4A0C"/>
    <w:rsid w:val="009D26A4"/>
    <w:rsid w:val="009D4192"/>
    <w:rsid w:val="009D4C28"/>
    <w:rsid w:val="009D572B"/>
    <w:rsid w:val="009D663F"/>
    <w:rsid w:val="009E0216"/>
    <w:rsid w:val="009E225E"/>
    <w:rsid w:val="009E453F"/>
    <w:rsid w:val="009E5874"/>
    <w:rsid w:val="009F5788"/>
    <w:rsid w:val="009F613E"/>
    <w:rsid w:val="009F79D1"/>
    <w:rsid w:val="00A0067C"/>
    <w:rsid w:val="00A1290A"/>
    <w:rsid w:val="00A131E8"/>
    <w:rsid w:val="00A16B04"/>
    <w:rsid w:val="00A206B4"/>
    <w:rsid w:val="00A21A45"/>
    <w:rsid w:val="00A22AF2"/>
    <w:rsid w:val="00A23CAE"/>
    <w:rsid w:val="00A27F89"/>
    <w:rsid w:val="00A30754"/>
    <w:rsid w:val="00A31AE9"/>
    <w:rsid w:val="00A31DD0"/>
    <w:rsid w:val="00A32C6A"/>
    <w:rsid w:val="00A33CC6"/>
    <w:rsid w:val="00A346F2"/>
    <w:rsid w:val="00A44081"/>
    <w:rsid w:val="00A45BBB"/>
    <w:rsid w:val="00A510C6"/>
    <w:rsid w:val="00A526A4"/>
    <w:rsid w:val="00A55636"/>
    <w:rsid w:val="00A57872"/>
    <w:rsid w:val="00A61388"/>
    <w:rsid w:val="00A675BD"/>
    <w:rsid w:val="00A67C3B"/>
    <w:rsid w:val="00A7263B"/>
    <w:rsid w:val="00A7495B"/>
    <w:rsid w:val="00A76341"/>
    <w:rsid w:val="00A76CA4"/>
    <w:rsid w:val="00A8416F"/>
    <w:rsid w:val="00A8688D"/>
    <w:rsid w:val="00A91296"/>
    <w:rsid w:val="00A91AFF"/>
    <w:rsid w:val="00A93268"/>
    <w:rsid w:val="00A942AF"/>
    <w:rsid w:val="00A95661"/>
    <w:rsid w:val="00A95705"/>
    <w:rsid w:val="00A96EAC"/>
    <w:rsid w:val="00AA141C"/>
    <w:rsid w:val="00AA4015"/>
    <w:rsid w:val="00AA4FC3"/>
    <w:rsid w:val="00AA78E2"/>
    <w:rsid w:val="00AB08DC"/>
    <w:rsid w:val="00AB27D2"/>
    <w:rsid w:val="00AB37C0"/>
    <w:rsid w:val="00AB5E58"/>
    <w:rsid w:val="00AC10E3"/>
    <w:rsid w:val="00AC451F"/>
    <w:rsid w:val="00AD09A2"/>
    <w:rsid w:val="00AD51B4"/>
    <w:rsid w:val="00AD65D9"/>
    <w:rsid w:val="00AD7A9E"/>
    <w:rsid w:val="00AD7EC0"/>
    <w:rsid w:val="00AE19C2"/>
    <w:rsid w:val="00AE2090"/>
    <w:rsid w:val="00AE5699"/>
    <w:rsid w:val="00B03658"/>
    <w:rsid w:val="00B06B8B"/>
    <w:rsid w:val="00B07F8B"/>
    <w:rsid w:val="00B1147F"/>
    <w:rsid w:val="00B17033"/>
    <w:rsid w:val="00B17595"/>
    <w:rsid w:val="00B17A46"/>
    <w:rsid w:val="00B200B5"/>
    <w:rsid w:val="00B2595A"/>
    <w:rsid w:val="00B3071C"/>
    <w:rsid w:val="00B30F06"/>
    <w:rsid w:val="00B31054"/>
    <w:rsid w:val="00B34635"/>
    <w:rsid w:val="00B44AE5"/>
    <w:rsid w:val="00B4614D"/>
    <w:rsid w:val="00B51CD2"/>
    <w:rsid w:val="00B53593"/>
    <w:rsid w:val="00B55B2E"/>
    <w:rsid w:val="00B568D1"/>
    <w:rsid w:val="00B56E01"/>
    <w:rsid w:val="00B57A2D"/>
    <w:rsid w:val="00B62DA0"/>
    <w:rsid w:val="00B65B1C"/>
    <w:rsid w:val="00B71E17"/>
    <w:rsid w:val="00B745E1"/>
    <w:rsid w:val="00B74A5D"/>
    <w:rsid w:val="00B803D8"/>
    <w:rsid w:val="00B823AA"/>
    <w:rsid w:val="00B82EFF"/>
    <w:rsid w:val="00B83545"/>
    <w:rsid w:val="00B84530"/>
    <w:rsid w:val="00B84D1B"/>
    <w:rsid w:val="00B84D29"/>
    <w:rsid w:val="00B85F89"/>
    <w:rsid w:val="00B906E1"/>
    <w:rsid w:val="00B95E9F"/>
    <w:rsid w:val="00BA1063"/>
    <w:rsid w:val="00BA45DB"/>
    <w:rsid w:val="00BA5F66"/>
    <w:rsid w:val="00BA7B21"/>
    <w:rsid w:val="00BB3A45"/>
    <w:rsid w:val="00BB5D38"/>
    <w:rsid w:val="00BB78F9"/>
    <w:rsid w:val="00BC1717"/>
    <w:rsid w:val="00BC2D3A"/>
    <w:rsid w:val="00BC3D2B"/>
    <w:rsid w:val="00BC4555"/>
    <w:rsid w:val="00BC46CA"/>
    <w:rsid w:val="00BC4C02"/>
    <w:rsid w:val="00BD28EC"/>
    <w:rsid w:val="00BD2D3F"/>
    <w:rsid w:val="00BD33E4"/>
    <w:rsid w:val="00BD68A1"/>
    <w:rsid w:val="00BE016A"/>
    <w:rsid w:val="00BE249D"/>
    <w:rsid w:val="00BE5451"/>
    <w:rsid w:val="00BF04BB"/>
    <w:rsid w:val="00BF4184"/>
    <w:rsid w:val="00BF67EA"/>
    <w:rsid w:val="00C00CEA"/>
    <w:rsid w:val="00C038C6"/>
    <w:rsid w:val="00C0601E"/>
    <w:rsid w:val="00C06490"/>
    <w:rsid w:val="00C078B4"/>
    <w:rsid w:val="00C12E66"/>
    <w:rsid w:val="00C13744"/>
    <w:rsid w:val="00C140DD"/>
    <w:rsid w:val="00C21238"/>
    <w:rsid w:val="00C21980"/>
    <w:rsid w:val="00C23EF6"/>
    <w:rsid w:val="00C24979"/>
    <w:rsid w:val="00C25651"/>
    <w:rsid w:val="00C25AD9"/>
    <w:rsid w:val="00C2705D"/>
    <w:rsid w:val="00C3022B"/>
    <w:rsid w:val="00C30B58"/>
    <w:rsid w:val="00C31D30"/>
    <w:rsid w:val="00C33EC7"/>
    <w:rsid w:val="00C36BBB"/>
    <w:rsid w:val="00C410A0"/>
    <w:rsid w:val="00C45F12"/>
    <w:rsid w:val="00C5087A"/>
    <w:rsid w:val="00C524BC"/>
    <w:rsid w:val="00C53DBA"/>
    <w:rsid w:val="00C54E5B"/>
    <w:rsid w:val="00C55154"/>
    <w:rsid w:val="00C617B9"/>
    <w:rsid w:val="00C66DD6"/>
    <w:rsid w:val="00C70910"/>
    <w:rsid w:val="00C7134B"/>
    <w:rsid w:val="00C7248D"/>
    <w:rsid w:val="00C74E55"/>
    <w:rsid w:val="00C756F8"/>
    <w:rsid w:val="00C762D8"/>
    <w:rsid w:val="00C777E7"/>
    <w:rsid w:val="00C82D8C"/>
    <w:rsid w:val="00C867A1"/>
    <w:rsid w:val="00C86C04"/>
    <w:rsid w:val="00C908CB"/>
    <w:rsid w:val="00C947AB"/>
    <w:rsid w:val="00C94CCE"/>
    <w:rsid w:val="00C9551E"/>
    <w:rsid w:val="00C961AD"/>
    <w:rsid w:val="00C9681C"/>
    <w:rsid w:val="00CA0AB8"/>
    <w:rsid w:val="00CA1C89"/>
    <w:rsid w:val="00CA306A"/>
    <w:rsid w:val="00CA4659"/>
    <w:rsid w:val="00CB031F"/>
    <w:rsid w:val="00CB1792"/>
    <w:rsid w:val="00CB1C48"/>
    <w:rsid w:val="00CB1C98"/>
    <w:rsid w:val="00CB323E"/>
    <w:rsid w:val="00CC5EB4"/>
    <w:rsid w:val="00CD01B4"/>
    <w:rsid w:val="00CD18A7"/>
    <w:rsid w:val="00CD4B7A"/>
    <w:rsid w:val="00CD6993"/>
    <w:rsid w:val="00CD6E39"/>
    <w:rsid w:val="00CE640E"/>
    <w:rsid w:val="00CE7C06"/>
    <w:rsid w:val="00CF6E91"/>
    <w:rsid w:val="00D02AF6"/>
    <w:rsid w:val="00D06826"/>
    <w:rsid w:val="00D06A58"/>
    <w:rsid w:val="00D07506"/>
    <w:rsid w:val="00D12C1D"/>
    <w:rsid w:val="00D163C2"/>
    <w:rsid w:val="00D16C07"/>
    <w:rsid w:val="00D179FC"/>
    <w:rsid w:val="00D22A5A"/>
    <w:rsid w:val="00D3190D"/>
    <w:rsid w:val="00D5039D"/>
    <w:rsid w:val="00D512F6"/>
    <w:rsid w:val="00D515A0"/>
    <w:rsid w:val="00D53077"/>
    <w:rsid w:val="00D618BD"/>
    <w:rsid w:val="00D64B0F"/>
    <w:rsid w:val="00D654E0"/>
    <w:rsid w:val="00D66314"/>
    <w:rsid w:val="00D67D29"/>
    <w:rsid w:val="00D72736"/>
    <w:rsid w:val="00D7404E"/>
    <w:rsid w:val="00D75834"/>
    <w:rsid w:val="00D75E62"/>
    <w:rsid w:val="00D77C3B"/>
    <w:rsid w:val="00D8037F"/>
    <w:rsid w:val="00D8083E"/>
    <w:rsid w:val="00D814B9"/>
    <w:rsid w:val="00D8531A"/>
    <w:rsid w:val="00D85B03"/>
    <w:rsid w:val="00D85B68"/>
    <w:rsid w:val="00D8787E"/>
    <w:rsid w:val="00D87CB6"/>
    <w:rsid w:val="00D87FC9"/>
    <w:rsid w:val="00D938C6"/>
    <w:rsid w:val="00D94DEF"/>
    <w:rsid w:val="00D9604A"/>
    <w:rsid w:val="00D963A7"/>
    <w:rsid w:val="00DA16B1"/>
    <w:rsid w:val="00DB2E02"/>
    <w:rsid w:val="00DB4B35"/>
    <w:rsid w:val="00DB4EDC"/>
    <w:rsid w:val="00DC6FC0"/>
    <w:rsid w:val="00DD3E9F"/>
    <w:rsid w:val="00DD4F7E"/>
    <w:rsid w:val="00DD5AFE"/>
    <w:rsid w:val="00DD7771"/>
    <w:rsid w:val="00DD7DC0"/>
    <w:rsid w:val="00DE2900"/>
    <w:rsid w:val="00DE2D4C"/>
    <w:rsid w:val="00DF32A1"/>
    <w:rsid w:val="00DF36B9"/>
    <w:rsid w:val="00E02F75"/>
    <w:rsid w:val="00E0391D"/>
    <w:rsid w:val="00E05698"/>
    <w:rsid w:val="00E076E8"/>
    <w:rsid w:val="00E10593"/>
    <w:rsid w:val="00E1098D"/>
    <w:rsid w:val="00E12E0C"/>
    <w:rsid w:val="00E16FC0"/>
    <w:rsid w:val="00E23A09"/>
    <w:rsid w:val="00E27730"/>
    <w:rsid w:val="00E35075"/>
    <w:rsid w:val="00E42532"/>
    <w:rsid w:val="00E46568"/>
    <w:rsid w:val="00E533A6"/>
    <w:rsid w:val="00E53955"/>
    <w:rsid w:val="00E56AAF"/>
    <w:rsid w:val="00E6004D"/>
    <w:rsid w:val="00E63D27"/>
    <w:rsid w:val="00E71431"/>
    <w:rsid w:val="00E81978"/>
    <w:rsid w:val="00E9017A"/>
    <w:rsid w:val="00E90BA9"/>
    <w:rsid w:val="00E92A36"/>
    <w:rsid w:val="00E940AE"/>
    <w:rsid w:val="00E95E65"/>
    <w:rsid w:val="00EA02B7"/>
    <w:rsid w:val="00EA5926"/>
    <w:rsid w:val="00EA5C0D"/>
    <w:rsid w:val="00EB0923"/>
    <w:rsid w:val="00EB3476"/>
    <w:rsid w:val="00EB3FCE"/>
    <w:rsid w:val="00EB72E7"/>
    <w:rsid w:val="00EC08D5"/>
    <w:rsid w:val="00EC3EE4"/>
    <w:rsid w:val="00EC6703"/>
    <w:rsid w:val="00ED51C1"/>
    <w:rsid w:val="00EE000B"/>
    <w:rsid w:val="00EE3784"/>
    <w:rsid w:val="00EE4977"/>
    <w:rsid w:val="00EE4CA8"/>
    <w:rsid w:val="00EE5C08"/>
    <w:rsid w:val="00EF0741"/>
    <w:rsid w:val="00EF7275"/>
    <w:rsid w:val="00F040DE"/>
    <w:rsid w:val="00F05DC5"/>
    <w:rsid w:val="00F13233"/>
    <w:rsid w:val="00F13EA5"/>
    <w:rsid w:val="00F144B3"/>
    <w:rsid w:val="00F1749E"/>
    <w:rsid w:val="00F21F0A"/>
    <w:rsid w:val="00F32036"/>
    <w:rsid w:val="00F35FB0"/>
    <w:rsid w:val="00F379B7"/>
    <w:rsid w:val="00F42392"/>
    <w:rsid w:val="00F44AF7"/>
    <w:rsid w:val="00F525FA"/>
    <w:rsid w:val="00F54F3A"/>
    <w:rsid w:val="00F56349"/>
    <w:rsid w:val="00F61AE4"/>
    <w:rsid w:val="00F6215F"/>
    <w:rsid w:val="00F63A43"/>
    <w:rsid w:val="00F6565D"/>
    <w:rsid w:val="00F67977"/>
    <w:rsid w:val="00F71A8A"/>
    <w:rsid w:val="00F7465F"/>
    <w:rsid w:val="00F754C5"/>
    <w:rsid w:val="00F7578C"/>
    <w:rsid w:val="00F76986"/>
    <w:rsid w:val="00F80380"/>
    <w:rsid w:val="00F8138A"/>
    <w:rsid w:val="00F82C9D"/>
    <w:rsid w:val="00FA004A"/>
    <w:rsid w:val="00FA2345"/>
    <w:rsid w:val="00FA4BBD"/>
    <w:rsid w:val="00FA6703"/>
    <w:rsid w:val="00FA757C"/>
    <w:rsid w:val="00FB24D6"/>
    <w:rsid w:val="00FB365E"/>
    <w:rsid w:val="00FB4486"/>
    <w:rsid w:val="00FB5602"/>
    <w:rsid w:val="00FC0FE5"/>
    <w:rsid w:val="00FC10A2"/>
    <w:rsid w:val="00FC48A1"/>
    <w:rsid w:val="00FC7097"/>
    <w:rsid w:val="00FD0545"/>
    <w:rsid w:val="00FD2145"/>
    <w:rsid w:val="00FE78B1"/>
    <w:rsid w:val="00FF2002"/>
    <w:rsid w:val="00FF3913"/>
    <w:rsid w:val="00FF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12C11"/>
  <w15:docId w15:val="{64E6EF5D-8E0E-416F-8AD7-8B6E1576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B323E"/>
    <w:pPr>
      <w:spacing w:after="100"/>
    </w:pPr>
  </w:style>
  <w:style w:type="paragraph" w:styleId="TOC2">
    <w:name w:val="toc 2"/>
    <w:basedOn w:val="Normal"/>
    <w:next w:val="Normal"/>
    <w:autoRedefine/>
    <w:uiPriority w:val="39"/>
    <w:unhideWhenUsed/>
    <w:rsid w:val="00CB323E"/>
    <w:pPr>
      <w:spacing w:after="100"/>
      <w:ind w:left="240"/>
    </w:pPr>
  </w:style>
  <w:style w:type="paragraph" w:styleId="TOC3">
    <w:name w:val="toc 3"/>
    <w:basedOn w:val="Normal"/>
    <w:next w:val="Normal"/>
    <w:autoRedefine/>
    <w:uiPriority w:val="39"/>
    <w:unhideWhenUsed/>
    <w:rsid w:val="00CB323E"/>
    <w:pPr>
      <w:spacing w:after="100"/>
      <w:ind w:left="480"/>
    </w:pPr>
  </w:style>
  <w:style w:type="character" w:styleId="Hyperlink">
    <w:name w:val="Hyperlink"/>
    <w:basedOn w:val="DefaultParagraphFont"/>
    <w:uiPriority w:val="99"/>
    <w:unhideWhenUsed/>
    <w:rsid w:val="00CB323E"/>
    <w:rPr>
      <w:color w:val="5F5F5F" w:themeColor="hyperlink"/>
      <w:u w:val="single"/>
    </w:rPr>
  </w:style>
  <w:style w:type="table" w:styleId="GridTable6Colorful">
    <w:name w:val="Grid Table 6 Colorful"/>
    <w:basedOn w:val="TableNormal"/>
    <w:uiPriority w:val="51"/>
    <w:rsid w:val="00C5515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C2705D"/>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C2705D"/>
    <w:rPr>
      <w:color w:val="605E5C"/>
      <w:shd w:val="clear" w:color="auto" w:fill="E1DFDD"/>
    </w:rPr>
  </w:style>
  <w:style w:type="paragraph" w:customStyle="1" w:styleId="msonormal0">
    <w:name w:val="msonormal"/>
    <w:basedOn w:val="Normal"/>
    <w:rsid w:val="00293EF6"/>
    <w:pPr>
      <w:spacing w:before="100" w:beforeAutospacing="1" w:after="100" w:afterAutospacing="1" w:line="240" w:lineRule="auto"/>
      <w:ind w:firstLine="0"/>
    </w:pPr>
    <w:rPr>
      <w:rFonts w:ascii="Times New Roman" w:eastAsia="Times New Roman" w:hAnsi="Times New Roman" w:cs="Times New Roman"/>
      <w:kern w:val="0"/>
      <w:lang w:eastAsia="en-US"/>
    </w:rPr>
  </w:style>
  <w:style w:type="table" w:styleId="GridTable1Light">
    <w:name w:val="Grid Table 1 Light"/>
    <w:basedOn w:val="TableNormal"/>
    <w:uiPriority w:val="46"/>
    <w:rsid w:val="00293EF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2439E0"/>
  </w:style>
  <w:style w:type="table" w:styleId="GridTable6Colorful-Accent4">
    <w:name w:val="Grid Table 6 Colorful Accent 4"/>
    <w:basedOn w:val="TableNormal"/>
    <w:uiPriority w:val="51"/>
    <w:rsid w:val="00E533A6"/>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mjx-char">
    <w:name w:val="mjx-char"/>
    <w:basedOn w:val="DefaultParagraphFont"/>
    <w:rsid w:val="00640FD0"/>
  </w:style>
  <w:style w:type="character" w:customStyle="1" w:styleId="mjxassistivemathml">
    <w:name w:val="mjx_assistive_mathml"/>
    <w:basedOn w:val="DefaultParagraphFont"/>
    <w:rsid w:val="00640FD0"/>
  </w:style>
  <w:style w:type="character" w:customStyle="1" w:styleId="post-date">
    <w:name w:val="post-date"/>
    <w:basedOn w:val="DefaultParagraphFont"/>
    <w:rsid w:val="00C96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408">
      <w:bodyDiv w:val="1"/>
      <w:marLeft w:val="0"/>
      <w:marRight w:val="0"/>
      <w:marTop w:val="0"/>
      <w:marBottom w:val="0"/>
      <w:divBdr>
        <w:top w:val="none" w:sz="0" w:space="0" w:color="auto"/>
        <w:left w:val="none" w:sz="0" w:space="0" w:color="auto"/>
        <w:bottom w:val="none" w:sz="0" w:space="0" w:color="auto"/>
        <w:right w:val="none" w:sz="0" w:space="0" w:color="auto"/>
      </w:divBdr>
      <w:divsChild>
        <w:div w:id="1355307111">
          <w:marLeft w:val="0"/>
          <w:marRight w:val="0"/>
          <w:marTop w:val="0"/>
          <w:marBottom w:val="0"/>
          <w:divBdr>
            <w:top w:val="none" w:sz="0" w:space="0" w:color="auto"/>
            <w:left w:val="none" w:sz="0" w:space="0" w:color="auto"/>
            <w:bottom w:val="none" w:sz="0" w:space="0" w:color="auto"/>
            <w:right w:val="none" w:sz="0" w:space="0" w:color="auto"/>
          </w:divBdr>
          <w:divsChild>
            <w:div w:id="1951818626">
              <w:marLeft w:val="0"/>
              <w:marRight w:val="0"/>
              <w:marTop w:val="0"/>
              <w:marBottom w:val="0"/>
              <w:divBdr>
                <w:top w:val="none" w:sz="0" w:space="0" w:color="auto"/>
                <w:left w:val="none" w:sz="0" w:space="0" w:color="auto"/>
                <w:bottom w:val="none" w:sz="0" w:space="0" w:color="auto"/>
                <w:right w:val="none" w:sz="0" w:space="0" w:color="auto"/>
              </w:divBdr>
            </w:div>
            <w:div w:id="368529974">
              <w:marLeft w:val="0"/>
              <w:marRight w:val="0"/>
              <w:marTop w:val="0"/>
              <w:marBottom w:val="0"/>
              <w:divBdr>
                <w:top w:val="none" w:sz="0" w:space="0" w:color="auto"/>
                <w:left w:val="none" w:sz="0" w:space="0" w:color="auto"/>
                <w:bottom w:val="none" w:sz="0" w:space="0" w:color="auto"/>
                <w:right w:val="none" w:sz="0" w:space="0" w:color="auto"/>
              </w:divBdr>
            </w:div>
            <w:div w:id="214434698">
              <w:marLeft w:val="0"/>
              <w:marRight w:val="0"/>
              <w:marTop w:val="0"/>
              <w:marBottom w:val="0"/>
              <w:divBdr>
                <w:top w:val="none" w:sz="0" w:space="0" w:color="auto"/>
                <w:left w:val="none" w:sz="0" w:space="0" w:color="auto"/>
                <w:bottom w:val="none" w:sz="0" w:space="0" w:color="auto"/>
                <w:right w:val="none" w:sz="0" w:space="0" w:color="auto"/>
              </w:divBdr>
            </w:div>
            <w:div w:id="1607155360">
              <w:marLeft w:val="0"/>
              <w:marRight w:val="0"/>
              <w:marTop w:val="0"/>
              <w:marBottom w:val="0"/>
              <w:divBdr>
                <w:top w:val="none" w:sz="0" w:space="0" w:color="auto"/>
                <w:left w:val="none" w:sz="0" w:space="0" w:color="auto"/>
                <w:bottom w:val="none" w:sz="0" w:space="0" w:color="auto"/>
                <w:right w:val="none" w:sz="0" w:space="0" w:color="auto"/>
              </w:divBdr>
            </w:div>
            <w:div w:id="189296982">
              <w:marLeft w:val="0"/>
              <w:marRight w:val="0"/>
              <w:marTop w:val="0"/>
              <w:marBottom w:val="0"/>
              <w:divBdr>
                <w:top w:val="none" w:sz="0" w:space="0" w:color="auto"/>
                <w:left w:val="none" w:sz="0" w:space="0" w:color="auto"/>
                <w:bottom w:val="none" w:sz="0" w:space="0" w:color="auto"/>
                <w:right w:val="none" w:sz="0" w:space="0" w:color="auto"/>
              </w:divBdr>
            </w:div>
            <w:div w:id="5737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58">
      <w:bodyDiv w:val="1"/>
      <w:marLeft w:val="0"/>
      <w:marRight w:val="0"/>
      <w:marTop w:val="0"/>
      <w:marBottom w:val="0"/>
      <w:divBdr>
        <w:top w:val="none" w:sz="0" w:space="0" w:color="auto"/>
        <w:left w:val="none" w:sz="0" w:space="0" w:color="auto"/>
        <w:bottom w:val="none" w:sz="0" w:space="0" w:color="auto"/>
        <w:right w:val="none" w:sz="0" w:space="0" w:color="auto"/>
      </w:divBdr>
    </w:div>
    <w:div w:id="6719333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20101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1671979">
      <w:bodyDiv w:val="1"/>
      <w:marLeft w:val="0"/>
      <w:marRight w:val="0"/>
      <w:marTop w:val="0"/>
      <w:marBottom w:val="0"/>
      <w:divBdr>
        <w:top w:val="none" w:sz="0" w:space="0" w:color="auto"/>
        <w:left w:val="none" w:sz="0" w:space="0" w:color="auto"/>
        <w:bottom w:val="none" w:sz="0" w:space="0" w:color="auto"/>
        <w:right w:val="none" w:sz="0" w:space="0" w:color="auto"/>
      </w:divBdr>
    </w:div>
    <w:div w:id="226427116">
      <w:bodyDiv w:val="1"/>
      <w:marLeft w:val="0"/>
      <w:marRight w:val="0"/>
      <w:marTop w:val="0"/>
      <w:marBottom w:val="0"/>
      <w:divBdr>
        <w:top w:val="none" w:sz="0" w:space="0" w:color="auto"/>
        <w:left w:val="none" w:sz="0" w:space="0" w:color="auto"/>
        <w:bottom w:val="none" w:sz="0" w:space="0" w:color="auto"/>
        <w:right w:val="none" w:sz="0" w:space="0" w:color="auto"/>
      </w:divBdr>
    </w:div>
    <w:div w:id="2400676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8416779">
      <w:bodyDiv w:val="1"/>
      <w:marLeft w:val="0"/>
      <w:marRight w:val="0"/>
      <w:marTop w:val="0"/>
      <w:marBottom w:val="0"/>
      <w:divBdr>
        <w:top w:val="none" w:sz="0" w:space="0" w:color="auto"/>
        <w:left w:val="none" w:sz="0" w:space="0" w:color="auto"/>
        <w:bottom w:val="none" w:sz="0" w:space="0" w:color="auto"/>
        <w:right w:val="none" w:sz="0" w:space="0" w:color="auto"/>
      </w:divBdr>
    </w:div>
    <w:div w:id="309605051">
      <w:bodyDiv w:val="1"/>
      <w:marLeft w:val="0"/>
      <w:marRight w:val="0"/>
      <w:marTop w:val="0"/>
      <w:marBottom w:val="0"/>
      <w:divBdr>
        <w:top w:val="none" w:sz="0" w:space="0" w:color="auto"/>
        <w:left w:val="none" w:sz="0" w:space="0" w:color="auto"/>
        <w:bottom w:val="none" w:sz="0" w:space="0" w:color="auto"/>
        <w:right w:val="none" w:sz="0" w:space="0" w:color="auto"/>
      </w:divBdr>
      <w:divsChild>
        <w:div w:id="539124833">
          <w:marLeft w:val="0"/>
          <w:marRight w:val="0"/>
          <w:marTop w:val="0"/>
          <w:marBottom w:val="0"/>
          <w:divBdr>
            <w:top w:val="none" w:sz="0" w:space="0" w:color="auto"/>
            <w:left w:val="none" w:sz="0" w:space="0" w:color="auto"/>
            <w:bottom w:val="none" w:sz="0" w:space="0" w:color="auto"/>
            <w:right w:val="none" w:sz="0" w:space="0" w:color="auto"/>
          </w:divBdr>
          <w:divsChild>
            <w:div w:id="20401784">
              <w:marLeft w:val="0"/>
              <w:marRight w:val="0"/>
              <w:marTop w:val="0"/>
              <w:marBottom w:val="0"/>
              <w:divBdr>
                <w:top w:val="none" w:sz="0" w:space="0" w:color="auto"/>
                <w:left w:val="none" w:sz="0" w:space="0" w:color="auto"/>
                <w:bottom w:val="none" w:sz="0" w:space="0" w:color="auto"/>
                <w:right w:val="none" w:sz="0" w:space="0" w:color="auto"/>
              </w:divBdr>
            </w:div>
            <w:div w:id="948972838">
              <w:marLeft w:val="0"/>
              <w:marRight w:val="0"/>
              <w:marTop w:val="0"/>
              <w:marBottom w:val="0"/>
              <w:divBdr>
                <w:top w:val="none" w:sz="0" w:space="0" w:color="auto"/>
                <w:left w:val="none" w:sz="0" w:space="0" w:color="auto"/>
                <w:bottom w:val="none" w:sz="0" w:space="0" w:color="auto"/>
                <w:right w:val="none" w:sz="0" w:space="0" w:color="auto"/>
              </w:divBdr>
            </w:div>
            <w:div w:id="21118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61830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7159892">
      <w:bodyDiv w:val="1"/>
      <w:marLeft w:val="0"/>
      <w:marRight w:val="0"/>
      <w:marTop w:val="0"/>
      <w:marBottom w:val="0"/>
      <w:divBdr>
        <w:top w:val="none" w:sz="0" w:space="0" w:color="auto"/>
        <w:left w:val="none" w:sz="0" w:space="0" w:color="auto"/>
        <w:bottom w:val="none" w:sz="0" w:space="0" w:color="auto"/>
        <w:right w:val="none" w:sz="0" w:space="0" w:color="auto"/>
      </w:divBdr>
    </w:div>
    <w:div w:id="547844252">
      <w:bodyDiv w:val="1"/>
      <w:marLeft w:val="0"/>
      <w:marRight w:val="0"/>
      <w:marTop w:val="0"/>
      <w:marBottom w:val="0"/>
      <w:divBdr>
        <w:top w:val="none" w:sz="0" w:space="0" w:color="auto"/>
        <w:left w:val="none" w:sz="0" w:space="0" w:color="auto"/>
        <w:bottom w:val="none" w:sz="0" w:space="0" w:color="auto"/>
        <w:right w:val="none" w:sz="0" w:space="0" w:color="auto"/>
      </w:divBdr>
    </w:div>
    <w:div w:id="555510948">
      <w:bodyDiv w:val="1"/>
      <w:marLeft w:val="0"/>
      <w:marRight w:val="0"/>
      <w:marTop w:val="0"/>
      <w:marBottom w:val="0"/>
      <w:divBdr>
        <w:top w:val="none" w:sz="0" w:space="0" w:color="auto"/>
        <w:left w:val="none" w:sz="0" w:space="0" w:color="auto"/>
        <w:bottom w:val="none" w:sz="0" w:space="0" w:color="auto"/>
        <w:right w:val="none" w:sz="0" w:space="0" w:color="auto"/>
      </w:divBdr>
    </w:div>
    <w:div w:id="560797783">
      <w:bodyDiv w:val="1"/>
      <w:marLeft w:val="0"/>
      <w:marRight w:val="0"/>
      <w:marTop w:val="0"/>
      <w:marBottom w:val="0"/>
      <w:divBdr>
        <w:top w:val="none" w:sz="0" w:space="0" w:color="auto"/>
        <w:left w:val="none" w:sz="0" w:space="0" w:color="auto"/>
        <w:bottom w:val="none" w:sz="0" w:space="0" w:color="auto"/>
        <w:right w:val="none" w:sz="0" w:space="0" w:color="auto"/>
      </w:divBdr>
    </w:div>
    <w:div w:id="582228640">
      <w:bodyDiv w:val="1"/>
      <w:marLeft w:val="0"/>
      <w:marRight w:val="0"/>
      <w:marTop w:val="0"/>
      <w:marBottom w:val="0"/>
      <w:divBdr>
        <w:top w:val="none" w:sz="0" w:space="0" w:color="auto"/>
        <w:left w:val="none" w:sz="0" w:space="0" w:color="auto"/>
        <w:bottom w:val="none" w:sz="0" w:space="0" w:color="auto"/>
        <w:right w:val="none" w:sz="0" w:space="0" w:color="auto"/>
      </w:divBdr>
    </w:div>
    <w:div w:id="587739830">
      <w:bodyDiv w:val="1"/>
      <w:marLeft w:val="0"/>
      <w:marRight w:val="0"/>
      <w:marTop w:val="0"/>
      <w:marBottom w:val="0"/>
      <w:divBdr>
        <w:top w:val="none" w:sz="0" w:space="0" w:color="auto"/>
        <w:left w:val="none" w:sz="0" w:space="0" w:color="auto"/>
        <w:bottom w:val="none" w:sz="0" w:space="0" w:color="auto"/>
        <w:right w:val="none" w:sz="0" w:space="0" w:color="auto"/>
      </w:divBdr>
    </w:div>
    <w:div w:id="625043604">
      <w:bodyDiv w:val="1"/>
      <w:marLeft w:val="0"/>
      <w:marRight w:val="0"/>
      <w:marTop w:val="0"/>
      <w:marBottom w:val="0"/>
      <w:divBdr>
        <w:top w:val="none" w:sz="0" w:space="0" w:color="auto"/>
        <w:left w:val="none" w:sz="0" w:space="0" w:color="auto"/>
        <w:bottom w:val="none" w:sz="0" w:space="0" w:color="auto"/>
        <w:right w:val="none" w:sz="0" w:space="0" w:color="auto"/>
      </w:divBdr>
      <w:divsChild>
        <w:div w:id="151602342">
          <w:marLeft w:val="0"/>
          <w:marRight w:val="0"/>
          <w:marTop w:val="0"/>
          <w:marBottom w:val="0"/>
          <w:divBdr>
            <w:top w:val="none" w:sz="0" w:space="0" w:color="auto"/>
            <w:left w:val="none" w:sz="0" w:space="0" w:color="auto"/>
            <w:bottom w:val="none" w:sz="0" w:space="0" w:color="auto"/>
            <w:right w:val="none" w:sz="0" w:space="0" w:color="auto"/>
          </w:divBdr>
          <w:divsChild>
            <w:div w:id="480848842">
              <w:marLeft w:val="0"/>
              <w:marRight w:val="0"/>
              <w:marTop w:val="0"/>
              <w:marBottom w:val="0"/>
              <w:divBdr>
                <w:top w:val="none" w:sz="0" w:space="0" w:color="auto"/>
                <w:left w:val="none" w:sz="0" w:space="0" w:color="auto"/>
                <w:bottom w:val="none" w:sz="0" w:space="0" w:color="auto"/>
                <w:right w:val="none" w:sz="0" w:space="0" w:color="auto"/>
              </w:divBdr>
            </w:div>
            <w:div w:id="502549965">
              <w:marLeft w:val="0"/>
              <w:marRight w:val="0"/>
              <w:marTop w:val="0"/>
              <w:marBottom w:val="0"/>
              <w:divBdr>
                <w:top w:val="none" w:sz="0" w:space="0" w:color="auto"/>
                <w:left w:val="none" w:sz="0" w:space="0" w:color="auto"/>
                <w:bottom w:val="none" w:sz="0" w:space="0" w:color="auto"/>
                <w:right w:val="none" w:sz="0" w:space="0" w:color="auto"/>
              </w:divBdr>
            </w:div>
            <w:div w:id="650446563">
              <w:marLeft w:val="0"/>
              <w:marRight w:val="0"/>
              <w:marTop w:val="0"/>
              <w:marBottom w:val="0"/>
              <w:divBdr>
                <w:top w:val="none" w:sz="0" w:space="0" w:color="auto"/>
                <w:left w:val="none" w:sz="0" w:space="0" w:color="auto"/>
                <w:bottom w:val="none" w:sz="0" w:space="0" w:color="auto"/>
                <w:right w:val="none" w:sz="0" w:space="0" w:color="auto"/>
              </w:divBdr>
            </w:div>
            <w:div w:id="743180541">
              <w:marLeft w:val="0"/>
              <w:marRight w:val="0"/>
              <w:marTop w:val="0"/>
              <w:marBottom w:val="0"/>
              <w:divBdr>
                <w:top w:val="none" w:sz="0" w:space="0" w:color="auto"/>
                <w:left w:val="none" w:sz="0" w:space="0" w:color="auto"/>
                <w:bottom w:val="none" w:sz="0" w:space="0" w:color="auto"/>
                <w:right w:val="none" w:sz="0" w:space="0" w:color="auto"/>
              </w:divBdr>
            </w:div>
            <w:div w:id="770707135">
              <w:marLeft w:val="0"/>
              <w:marRight w:val="0"/>
              <w:marTop w:val="0"/>
              <w:marBottom w:val="0"/>
              <w:divBdr>
                <w:top w:val="none" w:sz="0" w:space="0" w:color="auto"/>
                <w:left w:val="none" w:sz="0" w:space="0" w:color="auto"/>
                <w:bottom w:val="none" w:sz="0" w:space="0" w:color="auto"/>
                <w:right w:val="none" w:sz="0" w:space="0" w:color="auto"/>
              </w:divBdr>
            </w:div>
            <w:div w:id="862018343">
              <w:marLeft w:val="0"/>
              <w:marRight w:val="0"/>
              <w:marTop w:val="0"/>
              <w:marBottom w:val="0"/>
              <w:divBdr>
                <w:top w:val="none" w:sz="0" w:space="0" w:color="auto"/>
                <w:left w:val="none" w:sz="0" w:space="0" w:color="auto"/>
                <w:bottom w:val="none" w:sz="0" w:space="0" w:color="auto"/>
                <w:right w:val="none" w:sz="0" w:space="0" w:color="auto"/>
              </w:divBdr>
            </w:div>
            <w:div w:id="1215628115">
              <w:marLeft w:val="0"/>
              <w:marRight w:val="0"/>
              <w:marTop w:val="0"/>
              <w:marBottom w:val="0"/>
              <w:divBdr>
                <w:top w:val="none" w:sz="0" w:space="0" w:color="auto"/>
                <w:left w:val="none" w:sz="0" w:space="0" w:color="auto"/>
                <w:bottom w:val="none" w:sz="0" w:space="0" w:color="auto"/>
                <w:right w:val="none" w:sz="0" w:space="0" w:color="auto"/>
              </w:divBdr>
            </w:div>
            <w:div w:id="1317804518">
              <w:marLeft w:val="0"/>
              <w:marRight w:val="0"/>
              <w:marTop w:val="0"/>
              <w:marBottom w:val="0"/>
              <w:divBdr>
                <w:top w:val="none" w:sz="0" w:space="0" w:color="auto"/>
                <w:left w:val="none" w:sz="0" w:space="0" w:color="auto"/>
                <w:bottom w:val="none" w:sz="0" w:space="0" w:color="auto"/>
                <w:right w:val="none" w:sz="0" w:space="0" w:color="auto"/>
              </w:divBdr>
            </w:div>
            <w:div w:id="1560938676">
              <w:marLeft w:val="0"/>
              <w:marRight w:val="0"/>
              <w:marTop w:val="0"/>
              <w:marBottom w:val="0"/>
              <w:divBdr>
                <w:top w:val="none" w:sz="0" w:space="0" w:color="auto"/>
                <w:left w:val="none" w:sz="0" w:space="0" w:color="auto"/>
                <w:bottom w:val="none" w:sz="0" w:space="0" w:color="auto"/>
                <w:right w:val="none" w:sz="0" w:space="0" w:color="auto"/>
              </w:divBdr>
            </w:div>
            <w:div w:id="1720131729">
              <w:marLeft w:val="0"/>
              <w:marRight w:val="0"/>
              <w:marTop w:val="0"/>
              <w:marBottom w:val="0"/>
              <w:divBdr>
                <w:top w:val="none" w:sz="0" w:space="0" w:color="auto"/>
                <w:left w:val="none" w:sz="0" w:space="0" w:color="auto"/>
                <w:bottom w:val="none" w:sz="0" w:space="0" w:color="auto"/>
                <w:right w:val="none" w:sz="0" w:space="0" w:color="auto"/>
              </w:divBdr>
            </w:div>
            <w:div w:id="1858420427">
              <w:marLeft w:val="0"/>
              <w:marRight w:val="0"/>
              <w:marTop w:val="0"/>
              <w:marBottom w:val="0"/>
              <w:divBdr>
                <w:top w:val="none" w:sz="0" w:space="0" w:color="auto"/>
                <w:left w:val="none" w:sz="0" w:space="0" w:color="auto"/>
                <w:bottom w:val="none" w:sz="0" w:space="0" w:color="auto"/>
                <w:right w:val="none" w:sz="0" w:space="0" w:color="auto"/>
              </w:divBdr>
            </w:div>
            <w:div w:id="1918972436">
              <w:marLeft w:val="0"/>
              <w:marRight w:val="0"/>
              <w:marTop w:val="0"/>
              <w:marBottom w:val="0"/>
              <w:divBdr>
                <w:top w:val="none" w:sz="0" w:space="0" w:color="auto"/>
                <w:left w:val="none" w:sz="0" w:space="0" w:color="auto"/>
                <w:bottom w:val="none" w:sz="0" w:space="0" w:color="auto"/>
                <w:right w:val="none" w:sz="0" w:space="0" w:color="auto"/>
              </w:divBdr>
            </w:div>
            <w:div w:id="1989893082">
              <w:marLeft w:val="0"/>
              <w:marRight w:val="0"/>
              <w:marTop w:val="0"/>
              <w:marBottom w:val="0"/>
              <w:divBdr>
                <w:top w:val="none" w:sz="0" w:space="0" w:color="auto"/>
                <w:left w:val="none" w:sz="0" w:space="0" w:color="auto"/>
                <w:bottom w:val="none" w:sz="0" w:space="0" w:color="auto"/>
                <w:right w:val="none" w:sz="0" w:space="0" w:color="auto"/>
              </w:divBdr>
            </w:div>
            <w:div w:id="21129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4112910">
      <w:bodyDiv w:val="1"/>
      <w:marLeft w:val="0"/>
      <w:marRight w:val="0"/>
      <w:marTop w:val="0"/>
      <w:marBottom w:val="0"/>
      <w:divBdr>
        <w:top w:val="none" w:sz="0" w:space="0" w:color="auto"/>
        <w:left w:val="none" w:sz="0" w:space="0" w:color="auto"/>
        <w:bottom w:val="none" w:sz="0" w:space="0" w:color="auto"/>
        <w:right w:val="none" w:sz="0" w:space="0" w:color="auto"/>
      </w:divBdr>
      <w:divsChild>
        <w:div w:id="548105622">
          <w:marLeft w:val="0"/>
          <w:marRight w:val="0"/>
          <w:marTop w:val="0"/>
          <w:marBottom w:val="0"/>
          <w:divBdr>
            <w:top w:val="none" w:sz="0" w:space="0" w:color="auto"/>
            <w:left w:val="none" w:sz="0" w:space="0" w:color="auto"/>
            <w:bottom w:val="none" w:sz="0" w:space="0" w:color="auto"/>
            <w:right w:val="none" w:sz="0" w:space="0" w:color="auto"/>
          </w:divBdr>
          <w:divsChild>
            <w:div w:id="1129082918">
              <w:marLeft w:val="0"/>
              <w:marRight w:val="0"/>
              <w:marTop w:val="0"/>
              <w:marBottom w:val="0"/>
              <w:divBdr>
                <w:top w:val="none" w:sz="0" w:space="0" w:color="auto"/>
                <w:left w:val="none" w:sz="0" w:space="0" w:color="auto"/>
                <w:bottom w:val="none" w:sz="0" w:space="0" w:color="auto"/>
                <w:right w:val="none" w:sz="0" w:space="0" w:color="auto"/>
              </w:divBdr>
            </w:div>
            <w:div w:id="20287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8895">
      <w:bodyDiv w:val="1"/>
      <w:marLeft w:val="0"/>
      <w:marRight w:val="0"/>
      <w:marTop w:val="0"/>
      <w:marBottom w:val="0"/>
      <w:divBdr>
        <w:top w:val="none" w:sz="0" w:space="0" w:color="auto"/>
        <w:left w:val="none" w:sz="0" w:space="0" w:color="auto"/>
        <w:bottom w:val="none" w:sz="0" w:space="0" w:color="auto"/>
        <w:right w:val="none" w:sz="0" w:space="0" w:color="auto"/>
      </w:divBdr>
    </w:div>
    <w:div w:id="718943909">
      <w:bodyDiv w:val="1"/>
      <w:marLeft w:val="0"/>
      <w:marRight w:val="0"/>
      <w:marTop w:val="0"/>
      <w:marBottom w:val="0"/>
      <w:divBdr>
        <w:top w:val="none" w:sz="0" w:space="0" w:color="auto"/>
        <w:left w:val="none" w:sz="0" w:space="0" w:color="auto"/>
        <w:bottom w:val="none" w:sz="0" w:space="0" w:color="auto"/>
        <w:right w:val="none" w:sz="0" w:space="0" w:color="auto"/>
      </w:divBdr>
      <w:divsChild>
        <w:div w:id="118496382">
          <w:marLeft w:val="-108"/>
          <w:marRight w:val="0"/>
          <w:marTop w:val="0"/>
          <w:marBottom w:val="0"/>
          <w:divBdr>
            <w:top w:val="none" w:sz="0" w:space="0" w:color="auto"/>
            <w:left w:val="none" w:sz="0" w:space="0" w:color="auto"/>
            <w:bottom w:val="none" w:sz="0" w:space="0" w:color="auto"/>
            <w:right w:val="none" w:sz="0" w:space="0" w:color="auto"/>
          </w:divBdr>
        </w:div>
      </w:divsChild>
    </w:div>
    <w:div w:id="792601604">
      <w:bodyDiv w:val="1"/>
      <w:marLeft w:val="0"/>
      <w:marRight w:val="0"/>
      <w:marTop w:val="0"/>
      <w:marBottom w:val="0"/>
      <w:divBdr>
        <w:top w:val="none" w:sz="0" w:space="0" w:color="auto"/>
        <w:left w:val="none" w:sz="0" w:space="0" w:color="auto"/>
        <w:bottom w:val="none" w:sz="0" w:space="0" w:color="auto"/>
        <w:right w:val="none" w:sz="0" w:space="0" w:color="auto"/>
      </w:divBdr>
    </w:div>
    <w:div w:id="814033541">
      <w:bodyDiv w:val="1"/>
      <w:marLeft w:val="0"/>
      <w:marRight w:val="0"/>
      <w:marTop w:val="0"/>
      <w:marBottom w:val="0"/>
      <w:divBdr>
        <w:top w:val="none" w:sz="0" w:space="0" w:color="auto"/>
        <w:left w:val="none" w:sz="0" w:space="0" w:color="auto"/>
        <w:bottom w:val="none" w:sz="0" w:space="0" w:color="auto"/>
        <w:right w:val="none" w:sz="0" w:space="0" w:color="auto"/>
      </w:divBdr>
      <w:divsChild>
        <w:div w:id="529874819">
          <w:marLeft w:val="0"/>
          <w:marRight w:val="0"/>
          <w:marTop w:val="0"/>
          <w:marBottom w:val="0"/>
          <w:divBdr>
            <w:top w:val="none" w:sz="0" w:space="0" w:color="auto"/>
            <w:left w:val="none" w:sz="0" w:space="0" w:color="auto"/>
            <w:bottom w:val="none" w:sz="0" w:space="0" w:color="auto"/>
            <w:right w:val="none" w:sz="0" w:space="0" w:color="auto"/>
          </w:divBdr>
          <w:divsChild>
            <w:div w:id="309599702">
              <w:marLeft w:val="0"/>
              <w:marRight w:val="0"/>
              <w:marTop w:val="0"/>
              <w:marBottom w:val="0"/>
              <w:divBdr>
                <w:top w:val="none" w:sz="0" w:space="0" w:color="auto"/>
                <w:left w:val="none" w:sz="0" w:space="0" w:color="auto"/>
                <w:bottom w:val="none" w:sz="0" w:space="0" w:color="auto"/>
                <w:right w:val="none" w:sz="0" w:space="0" w:color="auto"/>
              </w:divBdr>
            </w:div>
            <w:div w:id="533270653">
              <w:marLeft w:val="0"/>
              <w:marRight w:val="0"/>
              <w:marTop w:val="0"/>
              <w:marBottom w:val="0"/>
              <w:divBdr>
                <w:top w:val="none" w:sz="0" w:space="0" w:color="auto"/>
                <w:left w:val="none" w:sz="0" w:space="0" w:color="auto"/>
                <w:bottom w:val="none" w:sz="0" w:space="0" w:color="auto"/>
                <w:right w:val="none" w:sz="0" w:space="0" w:color="auto"/>
              </w:divBdr>
            </w:div>
            <w:div w:id="7525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8311">
      <w:bodyDiv w:val="1"/>
      <w:marLeft w:val="0"/>
      <w:marRight w:val="0"/>
      <w:marTop w:val="0"/>
      <w:marBottom w:val="0"/>
      <w:divBdr>
        <w:top w:val="none" w:sz="0" w:space="0" w:color="auto"/>
        <w:left w:val="none" w:sz="0" w:space="0" w:color="auto"/>
        <w:bottom w:val="none" w:sz="0" w:space="0" w:color="auto"/>
        <w:right w:val="none" w:sz="0" w:space="0" w:color="auto"/>
      </w:divBdr>
      <w:divsChild>
        <w:div w:id="20473771">
          <w:marLeft w:val="0"/>
          <w:marRight w:val="0"/>
          <w:marTop w:val="0"/>
          <w:marBottom w:val="0"/>
          <w:divBdr>
            <w:top w:val="none" w:sz="0" w:space="0" w:color="auto"/>
            <w:left w:val="none" w:sz="0" w:space="0" w:color="auto"/>
            <w:bottom w:val="none" w:sz="0" w:space="0" w:color="auto"/>
            <w:right w:val="none" w:sz="0" w:space="0" w:color="auto"/>
          </w:divBdr>
          <w:divsChild>
            <w:div w:id="20452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7669">
      <w:bodyDiv w:val="1"/>
      <w:marLeft w:val="0"/>
      <w:marRight w:val="0"/>
      <w:marTop w:val="0"/>
      <w:marBottom w:val="0"/>
      <w:divBdr>
        <w:top w:val="none" w:sz="0" w:space="0" w:color="auto"/>
        <w:left w:val="none" w:sz="0" w:space="0" w:color="auto"/>
        <w:bottom w:val="none" w:sz="0" w:space="0" w:color="auto"/>
        <w:right w:val="none" w:sz="0" w:space="0" w:color="auto"/>
      </w:divBdr>
    </w:div>
    <w:div w:id="102795026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7698313">
      <w:bodyDiv w:val="1"/>
      <w:marLeft w:val="0"/>
      <w:marRight w:val="0"/>
      <w:marTop w:val="0"/>
      <w:marBottom w:val="0"/>
      <w:divBdr>
        <w:top w:val="none" w:sz="0" w:space="0" w:color="auto"/>
        <w:left w:val="none" w:sz="0" w:space="0" w:color="auto"/>
        <w:bottom w:val="none" w:sz="0" w:space="0" w:color="auto"/>
        <w:right w:val="none" w:sz="0" w:space="0" w:color="auto"/>
      </w:divBdr>
      <w:divsChild>
        <w:div w:id="1595044136">
          <w:marLeft w:val="0"/>
          <w:marRight w:val="0"/>
          <w:marTop w:val="0"/>
          <w:marBottom w:val="0"/>
          <w:divBdr>
            <w:top w:val="none" w:sz="0" w:space="0" w:color="auto"/>
            <w:left w:val="none" w:sz="0" w:space="0" w:color="auto"/>
            <w:bottom w:val="none" w:sz="0" w:space="0" w:color="auto"/>
            <w:right w:val="none" w:sz="0" w:space="0" w:color="auto"/>
          </w:divBdr>
          <w:divsChild>
            <w:div w:id="11915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69837">
      <w:bodyDiv w:val="1"/>
      <w:marLeft w:val="0"/>
      <w:marRight w:val="0"/>
      <w:marTop w:val="0"/>
      <w:marBottom w:val="0"/>
      <w:divBdr>
        <w:top w:val="none" w:sz="0" w:space="0" w:color="auto"/>
        <w:left w:val="none" w:sz="0" w:space="0" w:color="auto"/>
        <w:bottom w:val="none" w:sz="0" w:space="0" w:color="auto"/>
        <w:right w:val="none" w:sz="0" w:space="0" w:color="auto"/>
      </w:divBdr>
    </w:div>
    <w:div w:id="1065834212">
      <w:bodyDiv w:val="1"/>
      <w:marLeft w:val="0"/>
      <w:marRight w:val="0"/>
      <w:marTop w:val="0"/>
      <w:marBottom w:val="0"/>
      <w:divBdr>
        <w:top w:val="none" w:sz="0" w:space="0" w:color="auto"/>
        <w:left w:val="none" w:sz="0" w:space="0" w:color="auto"/>
        <w:bottom w:val="none" w:sz="0" w:space="0" w:color="auto"/>
        <w:right w:val="none" w:sz="0" w:space="0" w:color="auto"/>
      </w:divBdr>
      <w:divsChild>
        <w:div w:id="1934822449">
          <w:marLeft w:val="0"/>
          <w:marRight w:val="0"/>
          <w:marTop w:val="0"/>
          <w:marBottom w:val="0"/>
          <w:divBdr>
            <w:top w:val="none" w:sz="0" w:space="0" w:color="auto"/>
            <w:left w:val="none" w:sz="0" w:space="0" w:color="auto"/>
            <w:bottom w:val="none" w:sz="0" w:space="0" w:color="auto"/>
            <w:right w:val="none" w:sz="0" w:space="0" w:color="auto"/>
          </w:divBdr>
          <w:divsChild>
            <w:div w:id="131365195">
              <w:marLeft w:val="0"/>
              <w:marRight w:val="0"/>
              <w:marTop w:val="0"/>
              <w:marBottom w:val="0"/>
              <w:divBdr>
                <w:top w:val="none" w:sz="0" w:space="0" w:color="auto"/>
                <w:left w:val="none" w:sz="0" w:space="0" w:color="auto"/>
                <w:bottom w:val="none" w:sz="0" w:space="0" w:color="auto"/>
                <w:right w:val="none" w:sz="0" w:space="0" w:color="auto"/>
              </w:divBdr>
            </w:div>
            <w:div w:id="174273316">
              <w:marLeft w:val="0"/>
              <w:marRight w:val="0"/>
              <w:marTop w:val="0"/>
              <w:marBottom w:val="0"/>
              <w:divBdr>
                <w:top w:val="none" w:sz="0" w:space="0" w:color="auto"/>
                <w:left w:val="none" w:sz="0" w:space="0" w:color="auto"/>
                <w:bottom w:val="none" w:sz="0" w:space="0" w:color="auto"/>
                <w:right w:val="none" w:sz="0" w:space="0" w:color="auto"/>
              </w:divBdr>
            </w:div>
            <w:div w:id="386414462">
              <w:marLeft w:val="0"/>
              <w:marRight w:val="0"/>
              <w:marTop w:val="0"/>
              <w:marBottom w:val="0"/>
              <w:divBdr>
                <w:top w:val="none" w:sz="0" w:space="0" w:color="auto"/>
                <w:left w:val="none" w:sz="0" w:space="0" w:color="auto"/>
                <w:bottom w:val="none" w:sz="0" w:space="0" w:color="auto"/>
                <w:right w:val="none" w:sz="0" w:space="0" w:color="auto"/>
              </w:divBdr>
            </w:div>
            <w:div w:id="508451628">
              <w:marLeft w:val="0"/>
              <w:marRight w:val="0"/>
              <w:marTop w:val="0"/>
              <w:marBottom w:val="0"/>
              <w:divBdr>
                <w:top w:val="none" w:sz="0" w:space="0" w:color="auto"/>
                <w:left w:val="none" w:sz="0" w:space="0" w:color="auto"/>
                <w:bottom w:val="none" w:sz="0" w:space="0" w:color="auto"/>
                <w:right w:val="none" w:sz="0" w:space="0" w:color="auto"/>
              </w:divBdr>
            </w:div>
            <w:div w:id="1395815609">
              <w:marLeft w:val="0"/>
              <w:marRight w:val="0"/>
              <w:marTop w:val="0"/>
              <w:marBottom w:val="0"/>
              <w:divBdr>
                <w:top w:val="none" w:sz="0" w:space="0" w:color="auto"/>
                <w:left w:val="none" w:sz="0" w:space="0" w:color="auto"/>
                <w:bottom w:val="none" w:sz="0" w:space="0" w:color="auto"/>
                <w:right w:val="none" w:sz="0" w:space="0" w:color="auto"/>
              </w:divBdr>
            </w:div>
            <w:div w:id="1631200900">
              <w:marLeft w:val="0"/>
              <w:marRight w:val="0"/>
              <w:marTop w:val="0"/>
              <w:marBottom w:val="0"/>
              <w:divBdr>
                <w:top w:val="none" w:sz="0" w:space="0" w:color="auto"/>
                <w:left w:val="none" w:sz="0" w:space="0" w:color="auto"/>
                <w:bottom w:val="none" w:sz="0" w:space="0" w:color="auto"/>
                <w:right w:val="none" w:sz="0" w:space="0" w:color="auto"/>
              </w:divBdr>
            </w:div>
            <w:div w:id="20677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7842">
      <w:bodyDiv w:val="1"/>
      <w:marLeft w:val="0"/>
      <w:marRight w:val="0"/>
      <w:marTop w:val="0"/>
      <w:marBottom w:val="0"/>
      <w:divBdr>
        <w:top w:val="none" w:sz="0" w:space="0" w:color="auto"/>
        <w:left w:val="none" w:sz="0" w:space="0" w:color="auto"/>
        <w:bottom w:val="none" w:sz="0" w:space="0" w:color="auto"/>
        <w:right w:val="none" w:sz="0" w:space="0" w:color="auto"/>
      </w:divBdr>
    </w:div>
    <w:div w:id="1127893419">
      <w:bodyDiv w:val="1"/>
      <w:marLeft w:val="0"/>
      <w:marRight w:val="0"/>
      <w:marTop w:val="0"/>
      <w:marBottom w:val="0"/>
      <w:divBdr>
        <w:top w:val="none" w:sz="0" w:space="0" w:color="auto"/>
        <w:left w:val="none" w:sz="0" w:space="0" w:color="auto"/>
        <w:bottom w:val="none" w:sz="0" w:space="0" w:color="auto"/>
        <w:right w:val="none" w:sz="0" w:space="0" w:color="auto"/>
      </w:divBdr>
      <w:divsChild>
        <w:div w:id="149639262">
          <w:marLeft w:val="0"/>
          <w:marRight w:val="0"/>
          <w:marTop w:val="0"/>
          <w:marBottom w:val="0"/>
          <w:divBdr>
            <w:top w:val="none" w:sz="0" w:space="0" w:color="auto"/>
            <w:left w:val="none" w:sz="0" w:space="0" w:color="auto"/>
            <w:bottom w:val="none" w:sz="0" w:space="0" w:color="auto"/>
            <w:right w:val="none" w:sz="0" w:space="0" w:color="auto"/>
          </w:divBdr>
          <w:divsChild>
            <w:div w:id="58793729">
              <w:marLeft w:val="0"/>
              <w:marRight w:val="0"/>
              <w:marTop w:val="0"/>
              <w:marBottom w:val="0"/>
              <w:divBdr>
                <w:top w:val="none" w:sz="0" w:space="0" w:color="auto"/>
                <w:left w:val="none" w:sz="0" w:space="0" w:color="auto"/>
                <w:bottom w:val="none" w:sz="0" w:space="0" w:color="auto"/>
                <w:right w:val="none" w:sz="0" w:space="0" w:color="auto"/>
              </w:divBdr>
            </w:div>
            <w:div w:id="8141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8003270">
      <w:bodyDiv w:val="1"/>
      <w:marLeft w:val="0"/>
      <w:marRight w:val="0"/>
      <w:marTop w:val="0"/>
      <w:marBottom w:val="0"/>
      <w:divBdr>
        <w:top w:val="none" w:sz="0" w:space="0" w:color="auto"/>
        <w:left w:val="none" w:sz="0" w:space="0" w:color="auto"/>
        <w:bottom w:val="none" w:sz="0" w:space="0" w:color="auto"/>
        <w:right w:val="none" w:sz="0" w:space="0" w:color="auto"/>
      </w:divBdr>
    </w:div>
    <w:div w:id="1203249056">
      <w:bodyDiv w:val="1"/>
      <w:marLeft w:val="0"/>
      <w:marRight w:val="0"/>
      <w:marTop w:val="0"/>
      <w:marBottom w:val="0"/>
      <w:divBdr>
        <w:top w:val="none" w:sz="0" w:space="0" w:color="auto"/>
        <w:left w:val="none" w:sz="0" w:space="0" w:color="auto"/>
        <w:bottom w:val="none" w:sz="0" w:space="0" w:color="auto"/>
        <w:right w:val="none" w:sz="0" w:space="0" w:color="auto"/>
      </w:divBdr>
    </w:div>
    <w:div w:id="1234973423">
      <w:bodyDiv w:val="1"/>
      <w:marLeft w:val="0"/>
      <w:marRight w:val="0"/>
      <w:marTop w:val="0"/>
      <w:marBottom w:val="0"/>
      <w:divBdr>
        <w:top w:val="none" w:sz="0" w:space="0" w:color="auto"/>
        <w:left w:val="none" w:sz="0" w:space="0" w:color="auto"/>
        <w:bottom w:val="none" w:sz="0" w:space="0" w:color="auto"/>
        <w:right w:val="none" w:sz="0" w:space="0" w:color="auto"/>
      </w:divBdr>
    </w:div>
    <w:div w:id="1241595066">
      <w:bodyDiv w:val="1"/>
      <w:marLeft w:val="0"/>
      <w:marRight w:val="0"/>
      <w:marTop w:val="0"/>
      <w:marBottom w:val="0"/>
      <w:divBdr>
        <w:top w:val="none" w:sz="0" w:space="0" w:color="auto"/>
        <w:left w:val="none" w:sz="0" w:space="0" w:color="auto"/>
        <w:bottom w:val="none" w:sz="0" w:space="0" w:color="auto"/>
        <w:right w:val="none" w:sz="0" w:space="0" w:color="auto"/>
      </w:divBdr>
      <w:divsChild>
        <w:div w:id="1689866868">
          <w:marLeft w:val="0"/>
          <w:marRight w:val="0"/>
          <w:marTop w:val="0"/>
          <w:marBottom w:val="0"/>
          <w:divBdr>
            <w:top w:val="none" w:sz="0" w:space="0" w:color="auto"/>
            <w:left w:val="none" w:sz="0" w:space="0" w:color="auto"/>
            <w:bottom w:val="none" w:sz="0" w:space="0" w:color="auto"/>
            <w:right w:val="none" w:sz="0" w:space="0" w:color="auto"/>
          </w:divBdr>
          <w:divsChild>
            <w:div w:id="6680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09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9095375">
      <w:bodyDiv w:val="1"/>
      <w:marLeft w:val="0"/>
      <w:marRight w:val="0"/>
      <w:marTop w:val="0"/>
      <w:marBottom w:val="0"/>
      <w:divBdr>
        <w:top w:val="none" w:sz="0" w:space="0" w:color="auto"/>
        <w:left w:val="none" w:sz="0" w:space="0" w:color="auto"/>
        <w:bottom w:val="none" w:sz="0" w:space="0" w:color="auto"/>
        <w:right w:val="none" w:sz="0" w:space="0" w:color="auto"/>
      </w:divBdr>
    </w:div>
    <w:div w:id="1383290767">
      <w:bodyDiv w:val="1"/>
      <w:marLeft w:val="0"/>
      <w:marRight w:val="0"/>
      <w:marTop w:val="0"/>
      <w:marBottom w:val="0"/>
      <w:divBdr>
        <w:top w:val="none" w:sz="0" w:space="0" w:color="auto"/>
        <w:left w:val="none" w:sz="0" w:space="0" w:color="auto"/>
        <w:bottom w:val="none" w:sz="0" w:space="0" w:color="auto"/>
        <w:right w:val="none" w:sz="0" w:space="0" w:color="auto"/>
      </w:divBdr>
    </w:div>
    <w:div w:id="1398627626">
      <w:bodyDiv w:val="1"/>
      <w:marLeft w:val="0"/>
      <w:marRight w:val="0"/>
      <w:marTop w:val="0"/>
      <w:marBottom w:val="0"/>
      <w:divBdr>
        <w:top w:val="none" w:sz="0" w:space="0" w:color="auto"/>
        <w:left w:val="none" w:sz="0" w:space="0" w:color="auto"/>
        <w:bottom w:val="none" w:sz="0" w:space="0" w:color="auto"/>
        <w:right w:val="none" w:sz="0" w:space="0" w:color="auto"/>
      </w:divBdr>
      <w:divsChild>
        <w:div w:id="1907256473">
          <w:marLeft w:val="0"/>
          <w:marRight w:val="0"/>
          <w:marTop w:val="0"/>
          <w:marBottom w:val="0"/>
          <w:divBdr>
            <w:top w:val="none" w:sz="0" w:space="0" w:color="auto"/>
            <w:left w:val="none" w:sz="0" w:space="0" w:color="auto"/>
            <w:bottom w:val="none" w:sz="0" w:space="0" w:color="auto"/>
            <w:right w:val="none" w:sz="0" w:space="0" w:color="auto"/>
          </w:divBdr>
          <w:divsChild>
            <w:div w:id="11815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332753">
      <w:bodyDiv w:val="1"/>
      <w:marLeft w:val="0"/>
      <w:marRight w:val="0"/>
      <w:marTop w:val="0"/>
      <w:marBottom w:val="0"/>
      <w:divBdr>
        <w:top w:val="none" w:sz="0" w:space="0" w:color="auto"/>
        <w:left w:val="none" w:sz="0" w:space="0" w:color="auto"/>
        <w:bottom w:val="none" w:sz="0" w:space="0" w:color="auto"/>
        <w:right w:val="none" w:sz="0" w:space="0" w:color="auto"/>
      </w:divBdr>
      <w:divsChild>
        <w:div w:id="1816755781">
          <w:marLeft w:val="0"/>
          <w:marRight w:val="0"/>
          <w:marTop w:val="0"/>
          <w:marBottom w:val="0"/>
          <w:divBdr>
            <w:top w:val="none" w:sz="0" w:space="0" w:color="auto"/>
            <w:left w:val="none" w:sz="0" w:space="0" w:color="auto"/>
            <w:bottom w:val="none" w:sz="0" w:space="0" w:color="auto"/>
            <w:right w:val="none" w:sz="0" w:space="0" w:color="auto"/>
          </w:divBdr>
          <w:divsChild>
            <w:div w:id="675304159">
              <w:marLeft w:val="0"/>
              <w:marRight w:val="0"/>
              <w:marTop w:val="0"/>
              <w:marBottom w:val="0"/>
              <w:divBdr>
                <w:top w:val="none" w:sz="0" w:space="0" w:color="auto"/>
                <w:left w:val="none" w:sz="0" w:space="0" w:color="auto"/>
                <w:bottom w:val="none" w:sz="0" w:space="0" w:color="auto"/>
                <w:right w:val="none" w:sz="0" w:space="0" w:color="auto"/>
              </w:divBdr>
            </w:div>
            <w:div w:id="1261529510">
              <w:marLeft w:val="0"/>
              <w:marRight w:val="0"/>
              <w:marTop w:val="0"/>
              <w:marBottom w:val="0"/>
              <w:divBdr>
                <w:top w:val="none" w:sz="0" w:space="0" w:color="auto"/>
                <w:left w:val="none" w:sz="0" w:space="0" w:color="auto"/>
                <w:bottom w:val="none" w:sz="0" w:space="0" w:color="auto"/>
                <w:right w:val="none" w:sz="0" w:space="0" w:color="auto"/>
              </w:divBdr>
            </w:div>
            <w:div w:id="15979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1949">
      <w:bodyDiv w:val="1"/>
      <w:marLeft w:val="0"/>
      <w:marRight w:val="0"/>
      <w:marTop w:val="0"/>
      <w:marBottom w:val="0"/>
      <w:divBdr>
        <w:top w:val="none" w:sz="0" w:space="0" w:color="auto"/>
        <w:left w:val="none" w:sz="0" w:space="0" w:color="auto"/>
        <w:bottom w:val="none" w:sz="0" w:space="0" w:color="auto"/>
        <w:right w:val="none" w:sz="0" w:space="0" w:color="auto"/>
      </w:divBdr>
      <w:divsChild>
        <w:div w:id="2010717608">
          <w:marLeft w:val="0"/>
          <w:marRight w:val="0"/>
          <w:marTop w:val="0"/>
          <w:marBottom w:val="0"/>
          <w:divBdr>
            <w:top w:val="none" w:sz="0" w:space="0" w:color="auto"/>
            <w:left w:val="none" w:sz="0" w:space="0" w:color="auto"/>
            <w:bottom w:val="none" w:sz="0" w:space="0" w:color="auto"/>
            <w:right w:val="none" w:sz="0" w:space="0" w:color="auto"/>
          </w:divBdr>
          <w:divsChild>
            <w:div w:id="17145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3360">
      <w:bodyDiv w:val="1"/>
      <w:marLeft w:val="0"/>
      <w:marRight w:val="0"/>
      <w:marTop w:val="0"/>
      <w:marBottom w:val="0"/>
      <w:divBdr>
        <w:top w:val="none" w:sz="0" w:space="0" w:color="auto"/>
        <w:left w:val="none" w:sz="0" w:space="0" w:color="auto"/>
        <w:bottom w:val="none" w:sz="0" w:space="0" w:color="auto"/>
        <w:right w:val="none" w:sz="0" w:space="0" w:color="auto"/>
      </w:divBdr>
      <w:divsChild>
        <w:div w:id="1580598738">
          <w:marLeft w:val="-108"/>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849369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788892">
      <w:bodyDiv w:val="1"/>
      <w:marLeft w:val="0"/>
      <w:marRight w:val="0"/>
      <w:marTop w:val="0"/>
      <w:marBottom w:val="0"/>
      <w:divBdr>
        <w:top w:val="none" w:sz="0" w:space="0" w:color="auto"/>
        <w:left w:val="none" w:sz="0" w:space="0" w:color="auto"/>
        <w:bottom w:val="none" w:sz="0" w:space="0" w:color="auto"/>
        <w:right w:val="none" w:sz="0" w:space="0" w:color="auto"/>
      </w:divBdr>
      <w:divsChild>
        <w:div w:id="1728530526">
          <w:marLeft w:val="-108"/>
          <w:marRight w:val="0"/>
          <w:marTop w:val="0"/>
          <w:marBottom w:val="0"/>
          <w:divBdr>
            <w:top w:val="none" w:sz="0" w:space="0" w:color="auto"/>
            <w:left w:val="none" w:sz="0" w:space="0" w:color="auto"/>
            <w:bottom w:val="none" w:sz="0" w:space="0" w:color="auto"/>
            <w:right w:val="none" w:sz="0" w:space="0" w:color="auto"/>
          </w:divBdr>
        </w:div>
      </w:divsChild>
    </w:div>
    <w:div w:id="1531916435">
      <w:bodyDiv w:val="1"/>
      <w:marLeft w:val="0"/>
      <w:marRight w:val="0"/>
      <w:marTop w:val="0"/>
      <w:marBottom w:val="0"/>
      <w:divBdr>
        <w:top w:val="none" w:sz="0" w:space="0" w:color="auto"/>
        <w:left w:val="none" w:sz="0" w:space="0" w:color="auto"/>
        <w:bottom w:val="none" w:sz="0" w:space="0" w:color="auto"/>
        <w:right w:val="none" w:sz="0" w:space="0" w:color="auto"/>
      </w:divBdr>
    </w:div>
    <w:div w:id="1535541202">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9244588">
      <w:bodyDiv w:val="1"/>
      <w:marLeft w:val="0"/>
      <w:marRight w:val="0"/>
      <w:marTop w:val="0"/>
      <w:marBottom w:val="0"/>
      <w:divBdr>
        <w:top w:val="none" w:sz="0" w:space="0" w:color="auto"/>
        <w:left w:val="none" w:sz="0" w:space="0" w:color="auto"/>
        <w:bottom w:val="none" w:sz="0" w:space="0" w:color="auto"/>
        <w:right w:val="none" w:sz="0" w:space="0" w:color="auto"/>
      </w:divBdr>
    </w:div>
    <w:div w:id="1562137206">
      <w:bodyDiv w:val="1"/>
      <w:marLeft w:val="0"/>
      <w:marRight w:val="0"/>
      <w:marTop w:val="0"/>
      <w:marBottom w:val="0"/>
      <w:divBdr>
        <w:top w:val="none" w:sz="0" w:space="0" w:color="auto"/>
        <w:left w:val="none" w:sz="0" w:space="0" w:color="auto"/>
        <w:bottom w:val="none" w:sz="0" w:space="0" w:color="auto"/>
        <w:right w:val="none" w:sz="0" w:space="0" w:color="auto"/>
      </w:divBdr>
      <w:divsChild>
        <w:div w:id="858814048">
          <w:marLeft w:val="0"/>
          <w:marRight w:val="0"/>
          <w:marTop w:val="0"/>
          <w:marBottom w:val="0"/>
          <w:divBdr>
            <w:top w:val="none" w:sz="0" w:space="0" w:color="auto"/>
            <w:left w:val="none" w:sz="0" w:space="0" w:color="auto"/>
            <w:bottom w:val="none" w:sz="0" w:space="0" w:color="auto"/>
            <w:right w:val="none" w:sz="0" w:space="0" w:color="auto"/>
          </w:divBdr>
          <w:divsChild>
            <w:div w:id="2087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2502">
      <w:bodyDiv w:val="1"/>
      <w:marLeft w:val="0"/>
      <w:marRight w:val="0"/>
      <w:marTop w:val="0"/>
      <w:marBottom w:val="0"/>
      <w:divBdr>
        <w:top w:val="none" w:sz="0" w:space="0" w:color="auto"/>
        <w:left w:val="none" w:sz="0" w:space="0" w:color="auto"/>
        <w:bottom w:val="none" w:sz="0" w:space="0" w:color="auto"/>
        <w:right w:val="none" w:sz="0" w:space="0" w:color="auto"/>
      </w:divBdr>
    </w:div>
    <w:div w:id="1607928591">
      <w:bodyDiv w:val="1"/>
      <w:marLeft w:val="0"/>
      <w:marRight w:val="0"/>
      <w:marTop w:val="0"/>
      <w:marBottom w:val="0"/>
      <w:divBdr>
        <w:top w:val="none" w:sz="0" w:space="0" w:color="auto"/>
        <w:left w:val="none" w:sz="0" w:space="0" w:color="auto"/>
        <w:bottom w:val="none" w:sz="0" w:space="0" w:color="auto"/>
        <w:right w:val="none" w:sz="0" w:space="0" w:color="auto"/>
      </w:divBdr>
    </w:div>
    <w:div w:id="166088979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8020290">
      <w:bodyDiv w:val="1"/>
      <w:marLeft w:val="0"/>
      <w:marRight w:val="0"/>
      <w:marTop w:val="0"/>
      <w:marBottom w:val="0"/>
      <w:divBdr>
        <w:top w:val="none" w:sz="0" w:space="0" w:color="auto"/>
        <w:left w:val="none" w:sz="0" w:space="0" w:color="auto"/>
        <w:bottom w:val="none" w:sz="0" w:space="0" w:color="auto"/>
        <w:right w:val="none" w:sz="0" w:space="0" w:color="auto"/>
      </w:divBdr>
    </w:div>
    <w:div w:id="1698920321">
      <w:bodyDiv w:val="1"/>
      <w:marLeft w:val="0"/>
      <w:marRight w:val="0"/>
      <w:marTop w:val="0"/>
      <w:marBottom w:val="0"/>
      <w:divBdr>
        <w:top w:val="none" w:sz="0" w:space="0" w:color="auto"/>
        <w:left w:val="none" w:sz="0" w:space="0" w:color="auto"/>
        <w:bottom w:val="none" w:sz="0" w:space="0" w:color="auto"/>
        <w:right w:val="none" w:sz="0" w:space="0" w:color="auto"/>
      </w:divBdr>
      <w:divsChild>
        <w:div w:id="1024019467">
          <w:marLeft w:val="117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89432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38335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60397">
      <w:bodyDiv w:val="1"/>
      <w:marLeft w:val="0"/>
      <w:marRight w:val="0"/>
      <w:marTop w:val="0"/>
      <w:marBottom w:val="0"/>
      <w:divBdr>
        <w:top w:val="none" w:sz="0" w:space="0" w:color="auto"/>
        <w:left w:val="none" w:sz="0" w:space="0" w:color="auto"/>
        <w:bottom w:val="none" w:sz="0" w:space="0" w:color="auto"/>
        <w:right w:val="none" w:sz="0" w:space="0" w:color="auto"/>
      </w:divBdr>
    </w:div>
    <w:div w:id="20812473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achinelearningcoban.com/2017/02/11/binaryclassifiers/" TargetMode="External"/><Relationship Id="rId26" Type="http://schemas.openxmlformats.org/officeDocument/2006/relationships/hyperlink" Target="https://www.kaggle.com/datasets/zalando-research/fashionmnist?resource=download&amp;select=fashion-mnist_test.csv" TargetMode="External"/><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youtube.com/watch?v=swguqT77ZLE&amp;t=5410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achinelearningcoban.com/2017/01/16/gradientdescent2/"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machinelearningcoban.com/2017/02/17/softmax/" TargetMode="External"/><Relationship Id="rId5" Type="http://schemas.openxmlformats.org/officeDocument/2006/relationships/settings" Target="settings.xml"/><Relationship Id="rId15" Type="http://schemas.openxmlformats.org/officeDocument/2006/relationships/hyperlink" Target="https://www.kaggle.com/datasets/zalando-research/fashionmnist?resource=download&amp;select=fashion-mnist_test.csv"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7CE05D66734295AD6CDCA47B85099A"/>
        <w:category>
          <w:name w:val="General"/>
          <w:gallery w:val="placeholder"/>
        </w:category>
        <w:types>
          <w:type w:val="bbPlcHdr"/>
        </w:types>
        <w:behaviors>
          <w:behavior w:val="content"/>
        </w:behaviors>
        <w:guid w:val="{85BD18B8-A738-4166-9426-D3B3D8674413}"/>
      </w:docPartPr>
      <w:docPartBody>
        <w:p w:rsidR="00B629B7" w:rsidRDefault="00F3575D">
          <w:pPr>
            <w:pStyle w:val="CE7CE05D66734295AD6CDCA47B85099A"/>
          </w:pPr>
          <w:r w:rsidRPr="005D3A03">
            <w:t>Figures title:</w:t>
          </w:r>
        </w:p>
      </w:docPartBody>
    </w:docPart>
    <w:docPart>
      <w:docPartPr>
        <w:name w:val="69AC8F88C5DD4A54B863E5788321F27C"/>
        <w:category>
          <w:name w:val="General"/>
          <w:gallery w:val="placeholder"/>
        </w:category>
        <w:types>
          <w:type w:val="bbPlcHdr"/>
        </w:types>
        <w:behaviors>
          <w:behavior w:val="content"/>
        </w:behaviors>
        <w:guid w:val="{2423BA60-D609-4B47-AA23-A4020C288E0D}"/>
      </w:docPartPr>
      <w:docPartBody>
        <w:p w:rsidR="00B629B7" w:rsidRDefault="00F3575D">
          <w:pPr>
            <w:pStyle w:val="69AC8F88C5DD4A54B863E5788321F27C"/>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A384108BE40741BFAAC43307611EB3DB"/>
        <w:category>
          <w:name w:val="General"/>
          <w:gallery w:val="placeholder"/>
        </w:category>
        <w:types>
          <w:type w:val="bbPlcHdr"/>
        </w:types>
        <w:behaviors>
          <w:behavior w:val="content"/>
        </w:behaviors>
        <w:guid w:val="{19C9048E-F4C0-44C3-9BC9-80A09CC5B265}"/>
      </w:docPartPr>
      <w:docPartBody>
        <w:p w:rsidR="00B4033A" w:rsidRDefault="00CB2FEE" w:rsidP="00CB2FEE">
          <w:pPr>
            <w:pStyle w:val="A384108BE40741BFAAC43307611EB3D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F9"/>
    <w:rsid w:val="00090BA6"/>
    <w:rsid w:val="001970A5"/>
    <w:rsid w:val="00241410"/>
    <w:rsid w:val="00371530"/>
    <w:rsid w:val="00397466"/>
    <w:rsid w:val="00426E15"/>
    <w:rsid w:val="00427590"/>
    <w:rsid w:val="004B1DAE"/>
    <w:rsid w:val="004B5634"/>
    <w:rsid w:val="005405BB"/>
    <w:rsid w:val="00637DB8"/>
    <w:rsid w:val="006919DE"/>
    <w:rsid w:val="006F2B2E"/>
    <w:rsid w:val="007E39DF"/>
    <w:rsid w:val="00901B7A"/>
    <w:rsid w:val="009042AA"/>
    <w:rsid w:val="00907CC7"/>
    <w:rsid w:val="00962595"/>
    <w:rsid w:val="00A21580"/>
    <w:rsid w:val="00A24998"/>
    <w:rsid w:val="00AE10F9"/>
    <w:rsid w:val="00B4033A"/>
    <w:rsid w:val="00B629B7"/>
    <w:rsid w:val="00BB18BE"/>
    <w:rsid w:val="00C15197"/>
    <w:rsid w:val="00C1600B"/>
    <w:rsid w:val="00C223A6"/>
    <w:rsid w:val="00C5349A"/>
    <w:rsid w:val="00CB2FEE"/>
    <w:rsid w:val="00CB7EF9"/>
    <w:rsid w:val="00CE2D27"/>
    <w:rsid w:val="00E55BA1"/>
    <w:rsid w:val="00E75C29"/>
    <w:rsid w:val="00F22F65"/>
    <w:rsid w:val="00F3575D"/>
    <w:rsid w:val="00F62BB6"/>
    <w:rsid w:val="00F903FE"/>
    <w:rsid w:val="00FB469B"/>
    <w:rsid w:val="00FC1D84"/>
    <w:rsid w:val="00FF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CE7CE05D66734295AD6CDCA47B85099A">
    <w:name w:val="CE7CE05D66734295AD6CDCA47B85099A"/>
  </w:style>
  <w:style w:type="paragraph" w:customStyle="1" w:styleId="69AC8F88C5DD4A54B863E5788321F27C">
    <w:name w:val="69AC8F88C5DD4A54B863E5788321F27C"/>
  </w:style>
  <w:style w:type="paragraph" w:customStyle="1" w:styleId="A384108BE40741BFAAC43307611EB3DB">
    <w:name w:val="A384108BE40741BFAAC43307611EB3DB"/>
    <w:rsid w:val="00CB2FEE"/>
  </w:style>
  <w:style w:type="character" w:styleId="PlaceholderText">
    <w:name w:val="Placeholder Text"/>
    <w:basedOn w:val="DefaultParagraphFont"/>
    <w:uiPriority w:val="99"/>
    <w:semiHidden/>
    <w:rsid w:val="00C1600B"/>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HỌC MÁY – CUỐI KÌ: NHẬN DIỆN ẢNH TRANG PHỤC</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162</TotalTime>
  <Pages>23</Pages>
  <Words>2982</Words>
  <Characters>17000</Characters>
  <Application>Microsoft Office Word</Application>
  <DocSecurity>0</DocSecurity>
  <Lines>141</Lines>
  <Paragraphs>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ho dangcao</cp:lastModifiedBy>
  <cp:revision>19</cp:revision>
  <cp:lastPrinted>2023-05-09T16:00:00Z</cp:lastPrinted>
  <dcterms:created xsi:type="dcterms:W3CDTF">2023-05-15T17:29:00Z</dcterms:created>
  <dcterms:modified xsi:type="dcterms:W3CDTF">2023-05-16T06:25:00Z</dcterms:modified>
</cp:coreProperties>
</file>